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93B3E6" w14:textId="77777777" w:rsidR="00307C5C" w:rsidRDefault="00307C5C" w:rsidP="00CB6F9D">
      <w:pPr>
        <w:pStyle w:val="Puesto"/>
        <w:jc w:val="center"/>
      </w:pPr>
    </w:p>
    <w:p w14:paraId="6448F940" w14:textId="77777777" w:rsidR="00307C5C" w:rsidRDefault="00307C5C" w:rsidP="00307C5C"/>
    <w:p w14:paraId="5E8EEFAE" w14:textId="336FEC17" w:rsidR="00307C5C" w:rsidRDefault="003F3171" w:rsidP="003F3171">
      <w:pPr>
        <w:tabs>
          <w:tab w:val="left" w:pos="8250"/>
        </w:tabs>
      </w:pPr>
      <w:r>
        <w:tab/>
      </w:r>
    </w:p>
    <w:p w14:paraId="2C8DC17A" w14:textId="77777777" w:rsidR="00307C5C" w:rsidRDefault="00307C5C" w:rsidP="00307C5C"/>
    <w:p w14:paraId="554421F0" w14:textId="77777777" w:rsidR="00307C5C" w:rsidRDefault="00307C5C" w:rsidP="00307C5C"/>
    <w:p w14:paraId="31D6CC01" w14:textId="77777777" w:rsidR="00307C5C" w:rsidRDefault="00307C5C" w:rsidP="00307C5C"/>
    <w:p w14:paraId="185D17B6" w14:textId="77777777" w:rsidR="00307C5C" w:rsidRPr="00307C5C" w:rsidRDefault="00307C5C" w:rsidP="00307C5C"/>
    <w:p w14:paraId="3C69486F" w14:textId="05CCB379" w:rsidR="00307C5C" w:rsidRPr="00307C5C" w:rsidRDefault="00307C5C" w:rsidP="00307C5C">
      <w:pPr>
        <w:pStyle w:val="Puesto"/>
        <w:rPr>
          <w:rFonts w:ascii="Cambria" w:hAnsi="Cambria"/>
          <w:color w:val="00538F" w:themeColor="accent1" w:themeShade="BF"/>
          <w:sz w:val="72"/>
          <w:szCs w:val="72"/>
        </w:rPr>
      </w:pPr>
      <w:r w:rsidRPr="00307C5C">
        <w:rPr>
          <w:rFonts w:ascii="Cambria" w:hAnsi="Cambria"/>
          <w:color w:val="00538F" w:themeColor="accent1" w:themeShade="BF"/>
          <w:sz w:val="72"/>
          <w:szCs w:val="72"/>
        </w:rPr>
        <w:t>Acta de Inicio de Proyecto</w:t>
      </w:r>
    </w:p>
    <w:p w14:paraId="2E0CA7E9" w14:textId="77777777" w:rsidR="00307C5C" w:rsidRDefault="00307C5C" w:rsidP="00CB6F9D">
      <w:pPr>
        <w:pStyle w:val="Puesto"/>
        <w:jc w:val="center"/>
      </w:pPr>
    </w:p>
    <w:p w14:paraId="36926A77" w14:textId="77777777" w:rsidR="00307C5C" w:rsidRDefault="00307C5C" w:rsidP="00CB6F9D">
      <w:pPr>
        <w:pStyle w:val="Puesto"/>
        <w:jc w:val="center"/>
      </w:pPr>
    </w:p>
    <w:p w14:paraId="2A0B2263" w14:textId="77777777" w:rsidR="00307C5C" w:rsidRDefault="00307C5C" w:rsidP="00CB6F9D">
      <w:pPr>
        <w:pStyle w:val="Puesto"/>
        <w:jc w:val="center"/>
      </w:pPr>
    </w:p>
    <w:p w14:paraId="0832EA90" w14:textId="77777777" w:rsidR="00307C5C" w:rsidRDefault="00307C5C" w:rsidP="00CB6F9D">
      <w:pPr>
        <w:pStyle w:val="Puesto"/>
        <w:jc w:val="center"/>
      </w:pPr>
    </w:p>
    <w:p w14:paraId="245D4B70" w14:textId="77777777" w:rsidR="00307C5C" w:rsidRDefault="00307C5C" w:rsidP="00CB6F9D">
      <w:pPr>
        <w:pStyle w:val="Puesto"/>
        <w:jc w:val="center"/>
      </w:pPr>
    </w:p>
    <w:p w14:paraId="2A23D936" w14:textId="77777777" w:rsidR="00307C5C" w:rsidRDefault="00307C5C" w:rsidP="00CB6F9D">
      <w:pPr>
        <w:pStyle w:val="Puesto"/>
        <w:jc w:val="center"/>
      </w:pPr>
    </w:p>
    <w:p w14:paraId="3C50B812" w14:textId="77777777" w:rsidR="00307C5C" w:rsidRDefault="00307C5C" w:rsidP="00CB6F9D">
      <w:pPr>
        <w:pStyle w:val="Puesto"/>
        <w:jc w:val="center"/>
      </w:pPr>
    </w:p>
    <w:p w14:paraId="7FB26101" w14:textId="77777777" w:rsidR="00307C5C" w:rsidRDefault="00307C5C" w:rsidP="00CB6F9D">
      <w:pPr>
        <w:pStyle w:val="Puesto"/>
        <w:jc w:val="center"/>
      </w:pPr>
    </w:p>
    <w:p w14:paraId="794054BA" w14:textId="77777777" w:rsidR="00307C5C" w:rsidRDefault="00307C5C" w:rsidP="00CB6F9D">
      <w:pPr>
        <w:pStyle w:val="Puesto"/>
        <w:jc w:val="center"/>
      </w:pPr>
    </w:p>
    <w:p w14:paraId="33FF5D08" w14:textId="77777777" w:rsidR="00307C5C" w:rsidRDefault="00307C5C" w:rsidP="00CB6F9D">
      <w:pPr>
        <w:pStyle w:val="Puesto"/>
        <w:jc w:val="center"/>
      </w:pPr>
    </w:p>
    <w:p w14:paraId="66A0C050" w14:textId="77777777" w:rsidR="00307C5C" w:rsidRDefault="00307C5C" w:rsidP="00CB6F9D">
      <w:pPr>
        <w:pStyle w:val="Puesto"/>
        <w:jc w:val="center"/>
      </w:pPr>
    </w:p>
    <w:p w14:paraId="3FFEB70C" w14:textId="77777777" w:rsidR="00307C5C" w:rsidRDefault="00307C5C" w:rsidP="00CB6F9D">
      <w:pPr>
        <w:pStyle w:val="Puesto"/>
        <w:jc w:val="center"/>
      </w:pPr>
    </w:p>
    <w:p w14:paraId="6D625199" w14:textId="321B5087" w:rsidR="00CB6F9D" w:rsidRDefault="00CB6F9D" w:rsidP="00307C5C">
      <w:pPr>
        <w:pStyle w:val="Puesto"/>
      </w:pPr>
    </w:p>
    <w:sdt>
      <w:sdtPr>
        <w:alias w:val="Proyecto"/>
        <w:tag w:val="Nombre Proyecto"/>
        <w:id w:val="-1043286965"/>
        <w:placeholder>
          <w:docPart w:val="5595DF20EA9F47228FAB11E9BC646B5B"/>
        </w:placeholder>
        <w:showingPlcHdr/>
      </w:sdtPr>
      <w:sdtEndPr/>
      <w:sdtContent>
        <w:p w14:paraId="6FE15576" w14:textId="77777777" w:rsidR="00282718" w:rsidRPr="00282718" w:rsidRDefault="00282718" w:rsidP="00282718">
          <w:pPr>
            <w:jc w:val="center"/>
          </w:pPr>
          <w:r w:rsidRPr="00282718">
            <w:rPr>
              <w:rStyle w:val="Ttulo2Car"/>
            </w:rPr>
            <w:t>&lt;&lt;Proyecto&gt;&gt;</w:t>
          </w:r>
        </w:p>
      </w:sdtContent>
    </w:sdt>
    <w:p w14:paraId="32988BE0" w14:textId="77777777" w:rsidR="00CB6F9D" w:rsidRDefault="00CB6F9D">
      <w:pPr>
        <w:pStyle w:val="TtulodeTDC"/>
        <w:rPr>
          <w:rFonts w:asciiTheme="minorHAnsi" w:eastAsiaTheme="minorEastAsia" w:hAnsiTheme="minorHAnsi" w:cstheme="minorBidi"/>
          <w:color w:val="auto"/>
          <w:sz w:val="22"/>
          <w:szCs w:val="22"/>
          <w:lang w:val="es-ES"/>
        </w:rPr>
      </w:pPr>
    </w:p>
    <w:p w14:paraId="213ADB88" w14:textId="77777777" w:rsidR="00CB6F9D" w:rsidRDefault="00CB6F9D">
      <w:pPr>
        <w:pStyle w:val="TtulodeTDC"/>
        <w:rPr>
          <w:rFonts w:asciiTheme="minorHAnsi" w:eastAsiaTheme="minorEastAsia" w:hAnsiTheme="minorHAnsi" w:cstheme="minorBidi"/>
          <w:color w:val="auto"/>
          <w:sz w:val="22"/>
          <w:szCs w:val="22"/>
          <w:lang w:val="es-ES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s-ES"/>
        </w:rPr>
        <w:id w:val="8263273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04AAFF" w14:textId="010905C3" w:rsidR="00046027" w:rsidRDefault="00046027" w:rsidP="00307C5C">
          <w:pPr>
            <w:pStyle w:val="TtulodeTDC"/>
            <w:tabs>
              <w:tab w:val="left" w:pos="2520"/>
            </w:tabs>
          </w:pPr>
          <w:r>
            <w:rPr>
              <w:lang w:val="es-ES"/>
            </w:rPr>
            <w:t>Contenido</w:t>
          </w:r>
          <w:r w:rsidR="00307C5C">
            <w:rPr>
              <w:lang w:val="es-ES"/>
            </w:rPr>
            <w:tab/>
          </w:r>
        </w:p>
        <w:p w14:paraId="25B130EE" w14:textId="77777777" w:rsidR="003F3171" w:rsidRDefault="00046027">
          <w:pPr>
            <w:pStyle w:val="TDC1"/>
            <w:tabs>
              <w:tab w:val="left" w:pos="440"/>
              <w:tab w:val="right" w:leader="dot" w:pos="10338"/>
            </w:tabs>
            <w:rPr>
              <w:noProof/>
              <w:lang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63271735" w:history="1">
            <w:r w:rsidR="003F3171" w:rsidRPr="00B07BFF">
              <w:rPr>
                <w:rStyle w:val="Hipervnculo"/>
                <w:noProof/>
              </w:rPr>
              <w:t>1.</w:t>
            </w:r>
            <w:r w:rsidR="003F3171">
              <w:rPr>
                <w:noProof/>
                <w:lang w:eastAsia="es-AR"/>
              </w:rPr>
              <w:tab/>
            </w:r>
            <w:r w:rsidR="003F3171" w:rsidRPr="00B07BFF">
              <w:rPr>
                <w:rStyle w:val="Hipervnculo"/>
                <w:noProof/>
              </w:rPr>
              <w:t>Información del Proyecto</w:t>
            </w:r>
            <w:r w:rsidR="003F3171">
              <w:rPr>
                <w:noProof/>
                <w:webHidden/>
              </w:rPr>
              <w:tab/>
            </w:r>
            <w:r w:rsidR="003F3171">
              <w:rPr>
                <w:noProof/>
                <w:webHidden/>
              </w:rPr>
              <w:fldChar w:fldCharType="begin"/>
            </w:r>
            <w:r w:rsidR="003F3171">
              <w:rPr>
                <w:noProof/>
                <w:webHidden/>
              </w:rPr>
              <w:instrText xml:space="preserve"> PAGEREF _Toc463271735 \h </w:instrText>
            </w:r>
            <w:r w:rsidR="003F3171">
              <w:rPr>
                <w:noProof/>
                <w:webHidden/>
              </w:rPr>
            </w:r>
            <w:r w:rsidR="003F3171">
              <w:rPr>
                <w:noProof/>
                <w:webHidden/>
              </w:rPr>
              <w:fldChar w:fldCharType="separate"/>
            </w:r>
            <w:r w:rsidR="003F3171">
              <w:rPr>
                <w:noProof/>
                <w:webHidden/>
              </w:rPr>
              <w:t>3</w:t>
            </w:r>
            <w:r w:rsidR="003F3171">
              <w:rPr>
                <w:noProof/>
                <w:webHidden/>
              </w:rPr>
              <w:fldChar w:fldCharType="end"/>
            </w:r>
          </w:hyperlink>
        </w:p>
        <w:p w14:paraId="19AEE072" w14:textId="77777777" w:rsidR="003F3171" w:rsidRDefault="003F3171">
          <w:pPr>
            <w:pStyle w:val="TDC1"/>
            <w:tabs>
              <w:tab w:val="left" w:pos="440"/>
              <w:tab w:val="right" w:leader="dot" w:pos="10338"/>
            </w:tabs>
            <w:rPr>
              <w:noProof/>
              <w:lang w:eastAsia="es-AR"/>
            </w:rPr>
          </w:pPr>
          <w:hyperlink w:anchor="_Toc463271736" w:history="1">
            <w:r w:rsidRPr="00B07BFF">
              <w:rPr>
                <w:rStyle w:val="Hipervnculo"/>
                <w:noProof/>
              </w:rPr>
              <w:t>2.</w:t>
            </w:r>
            <w:r>
              <w:rPr>
                <w:noProof/>
                <w:lang w:eastAsia="es-AR"/>
              </w:rPr>
              <w:tab/>
            </w:r>
            <w:r w:rsidRPr="00B07BFF">
              <w:rPr>
                <w:rStyle w:val="Hipervnculo"/>
                <w:noProof/>
              </w:rPr>
              <w:t>Propósito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_Toc463271736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541EA" w14:textId="77777777" w:rsidR="003F3171" w:rsidRDefault="003F3171">
          <w:pPr>
            <w:pStyle w:val="TDC1"/>
            <w:tabs>
              <w:tab w:val="left" w:pos="440"/>
              <w:tab w:val="right" w:leader="dot" w:pos="10338"/>
            </w:tabs>
            <w:rPr>
              <w:noProof/>
              <w:lang w:eastAsia="es-AR"/>
            </w:rPr>
          </w:pPr>
          <w:hyperlink w:anchor="_Toc463271737" w:history="1">
            <w:r w:rsidRPr="00B07BFF">
              <w:rPr>
                <w:rStyle w:val="Hipervnculo"/>
                <w:noProof/>
              </w:rPr>
              <w:t>3.</w:t>
            </w:r>
            <w:r>
              <w:rPr>
                <w:noProof/>
                <w:lang w:eastAsia="es-AR"/>
              </w:rPr>
              <w:tab/>
            </w:r>
            <w:r w:rsidRPr="00B07BFF">
              <w:rPr>
                <w:rStyle w:val="Hipervnculo"/>
                <w:noProof/>
              </w:rPr>
              <w:t>Justificación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_Toc463271737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E994E" w14:textId="77777777" w:rsidR="003F3171" w:rsidRDefault="003F3171">
          <w:pPr>
            <w:pStyle w:val="TDC1"/>
            <w:tabs>
              <w:tab w:val="left" w:pos="440"/>
              <w:tab w:val="right" w:leader="dot" w:pos="10338"/>
            </w:tabs>
            <w:rPr>
              <w:noProof/>
              <w:lang w:eastAsia="es-AR"/>
            </w:rPr>
          </w:pPr>
          <w:hyperlink w:anchor="_Toc463271738" w:history="1">
            <w:r w:rsidRPr="00B07BFF">
              <w:rPr>
                <w:rStyle w:val="Hipervnculo"/>
                <w:noProof/>
              </w:rPr>
              <w:t>4.</w:t>
            </w:r>
            <w:r>
              <w:rPr>
                <w:noProof/>
                <w:lang w:eastAsia="es-AR"/>
              </w:rPr>
              <w:tab/>
            </w:r>
            <w:r w:rsidRPr="00B07BFF">
              <w:rPr>
                <w:rStyle w:val="Hipervnculo"/>
                <w:noProof/>
              </w:rPr>
              <w:t>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_Toc463271738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C2360" w14:textId="77777777" w:rsidR="003F3171" w:rsidRDefault="003F3171">
          <w:pPr>
            <w:pStyle w:val="TDC1"/>
            <w:tabs>
              <w:tab w:val="left" w:pos="440"/>
              <w:tab w:val="right" w:leader="dot" w:pos="10338"/>
            </w:tabs>
            <w:rPr>
              <w:noProof/>
              <w:lang w:eastAsia="es-AR"/>
            </w:rPr>
          </w:pPr>
          <w:hyperlink w:anchor="_Toc463271739" w:history="1">
            <w:r w:rsidRPr="00B07BFF">
              <w:rPr>
                <w:rStyle w:val="Hipervnculo"/>
                <w:noProof/>
              </w:rPr>
              <w:t>5.</w:t>
            </w:r>
            <w:r>
              <w:rPr>
                <w:noProof/>
                <w:lang w:eastAsia="es-AR"/>
              </w:rPr>
              <w:tab/>
            </w:r>
            <w:r w:rsidRPr="00B07BFF">
              <w:rPr>
                <w:rStyle w:val="Hipervnculo"/>
                <w:noProof/>
              </w:rPr>
              <w:t>Principales 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_Toc463271739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5CBC8" w14:textId="77777777" w:rsidR="003F3171" w:rsidRDefault="003F3171">
          <w:pPr>
            <w:pStyle w:val="TDC1"/>
            <w:tabs>
              <w:tab w:val="left" w:pos="440"/>
              <w:tab w:val="right" w:leader="dot" w:pos="10338"/>
            </w:tabs>
            <w:rPr>
              <w:noProof/>
              <w:lang w:eastAsia="es-AR"/>
            </w:rPr>
          </w:pPr>
          <w:hyperlink w:anchor="_Toc463271740" w:history="1">
            <w:r w:rsidRPr="00B07BFF">
              <w:rPr>
                <w:rStyle w:val="Hipervnculo"/>
                <w:noProof/>
              </w:rPr>
              <w:t>6.</w:t>
            </w:r>
            <w:r>
              <w:rPr>
                <w:noProof/>
                <w:lang w:eastAsia="es-AR"/>
              </w:rPr>
              <w:tab/>
            </w:r>
            <w:r w:rsidRPr="00B07BFF">
              <w:rPr>
                <w:rStyle w:val="Hipervnculo"/>
                <w:noProof/>
              </w:rPr>
              <w:t>Riesgos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_Toc463271740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76A15" w14:textId="77777777" w:rsidR="003F3171" w:rsidRDefault="003F3171">
          <w:pPr>
            <w:pStyle w:val="TDC1"/>
            <w:tabs>
              <w:tab w:val="left" w:pos="440"/>
              <w:tab w:val="right" w:leader="dot" w:pos="10338"/>
            </w:tabs>
            <w:rPr>
              <w:noProof/>
              <w:lang w:eastAsia="es-AR"/>
            </w:rPr>
          </w:pPr>
          <w:hyperlink w:anchor="_Toc463271741" w:history="1">
            <w:r w:rsidRPr="00B07BFF">
              <w:rPr>
                <w:rStyle w:val="Hipervnculo"/>
                <w:noProof/>
              </w:rPr>
              <w:t>7.</w:t>
            </w:r>
            <w:r>
              <w:rPr>
                <w:noProof/>
                <w:lang w:eastAsia="es-AR"/>
              </w:rPr>
              <w:tab/>
            </w:r>
            <w:r w:rsidRPr="00B07BFF">
              <w:rPr>
                <w:rStyle w:val="Hipervnculo"/>
                <w:noProof/>
              </w:rPr>
              <w:t>Interesados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_Toc463271741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D8AD6" w14:textId="77777777" w:rsidR="003F3171" w:rsidRDefault="003F3171">
          <w:pPr>
            <w:pStyle w:val="TDC1"/>
            <w:tabs>
              <w:tab w:val="left" w:pos="440"/>
              <w:tab w:val="right" w:leader="dot" w:pos="10338"/>
            </w:tabs>
            <w:rPr>
              <w:noProof/>
              <w:lang w:eastAsia="es-AR"/>
            </w:rPr>
          </w:pPr>
          <w:hyperlink w:anchor="_Toc463271742" w:history="1">
            <w:r w:rsidRPr="00B07BFF">
              <w:rPr>
                <w:rStyle w:val="Hipervnculo"/>
                <w:noProof/>
              </w:rPr>
              <w:t>8.</w:t>
            </w:r>
            <w:r>
              <w:rPr>
                <w:noProof/>
                <w:lang w:eastAsia="es-AR"/>
              </w:rPr>
              <w:tab/>
            </w:r>
            <w:r w:rsidRPr="00B07BFF">
              <w:rPr>
                <w:rStyle w:val="Hipervnculo"/>
                <w:noProof/>
              </w:rPr>
              <w:t>Historial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_Toc463271742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3FA1A" w14:textId="77777777" w:rsidR="003F3171" w:rsidRDefault="003F3171">
          <w:pPr>
            <w:pStyle w:val="TDC1"/>
            <w:tabs>
              <w:tab w:val="left" w:pos="440"/>
              <w:tab w:val="right" w:leader="dot" w:pos="10338"/>
            </w:tabs>
            <w:rPr>
              <w:noProof/>
              <w:lang w:eastAsia="es-AR"/>
            </w:rPr>
          </w:pPr>
          <w:hyperlink w:anchor="_Toc463271743" w:history="1">
            <w:r w:rsidRPr="00B07BFF">
              <w:rPr>
                <w:rStyle w:val="Hipervnculo"/>
                <w:noProof/>
              </w:rPr>
              <w:t>9.</w:t>
            </w:r>
            <w:r>
              <w:rPr>
                <w:noProof/>
                <w:lang w:eastAsia="es-AR"/>
              </w:rPr>
              <w:tab/>
            </w:r>
            <w:r w:rsidRPr="00B07BFF">
              <w:rPr>
                <w:rStyle w:val="Hipervnculo"/>
                <w:noProof/>
              </w:rPr>
              <w:t>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_Toc463271743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E806D" w14:textId="77777777" w:rsidR="003F3171" w:rsidRDefault="003F3171">
          <w:pPr>
            <w:pStyle w:val="TDC1"/>
            <w:tabs>
              <w:tab w:val="left" w:pos="660"/>
              <w:tab w:val="right" w:leader="dot" w:pos="10338"/>
            </w:tabs>
            <w:rPr>
              <w:noProof/>
              <w:lang w:eastAsia="es-AR"/>
            </w:rPr>
          </w:pPr>
          <w:hyperlink w:anchor="_Toc463271744" w:history="1">
            <w:r w:rsidRPr="00B07BFF">
              <w:rPr>
                <w:rStyle w:val="Hipervnculo"/>
                <w:noProof/>
              </w:rPr>
              <w:t>10.</w:t>
            </w:r>
            <w:r>
              <w:rPr>
                <w:noProof/>
                <w:lang w:eastAsia="es-AR"/>
              </w:rPr>
              <w:tab/>
            </w:r>
            <w:r w:rsidRPr="00B07BFF">
              <w:rPr>
                <w:rStyle w:val="Hipervnculo"/>
                <w:noProof/>
              </w:rPr>
              <w:t>Costos de Servicios /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_Toc463271744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919EE" w14:textId="77777777" w:rsidR="00046027" w:rsidRDefault="00046027">
          <w:r>
            <w:rPr>
              <w:b/>
              <w:bCs/>
              <w:lang w:val="es-ES"/>
            </w:rPr>
            <w:fldChar w:fldCharType="end"/>
          </w:r>
        </w:p>
      </w:sdtContent>
    </w:sdt>
    <w:p w14:paraId="39249601" w14:textId="77777777" w:rsidR="00046027" w:rsidRDefault="00046027" w:rsidP="00046027"/>
    <w:p w14:paraId="4B9B7656" w14:textId="77777777" w:rsidR="00046027" w:rsidRDefault="00046027" w:rsidP="00046027">
      <w:pPr>
        <w:pStyle w:val="Puesto"/>
        <w:jc w:val="center"/>
      </w:pPr>
    </w:p>
    <w:p w14:paraId="7294ED7B" w14:textId="3004816B" w:rsidR="00800E7B" w:rsidRDefault="00800E7B">
      <w:pPr>
        <w:rPr>
          <w:rFonts w:asciiTheme="majorHAnsi" w:eastAsiaTheme="majorEastAsia" w:hAnsiTheme="majorHAnsi" w:cstheme="majorBidi"/>
          <w:spacing w:val="-10"/>
          <w:sz w:val="56"/>
          <w:szCs w:val="56"/>
        </w:rPr>
      </w:pPr>
      <w:r>
        <w:br w:type="page"/>
      </w:r>
    </w:p>
    <w:p w14:paraId="28CCD758" w14:textId="0C616F3E" w:rsidR="00B7607B" w:rsidRDefault="00E439A1" w:rsidP="00307C5C">
      <w:pPr>
        <w:pStyle w:val="Ttulo1"/>
        <w:numPr>
          <w:ilvl w:val="0"/>
          <w:numId w:val="4"/>
        </w:numPr>
      </w:pPr>
      <w:bookmarkStart w:id="0" w:name="_Toc463271735"/>
      <w:r>
        <w:lastRenderedPageBreak/>
        <w:t>Información del Proyecto</w:t>
      </w:r>
      <w:bookmarkStart w:id="1" w:name="_GoBack"/>
      <w:bookmarkEnd w:id="0"/>
      <w:bookmarkEnd w:id="1"/>
    </w:p>
    <w:p w14:paraId="556E1752" w14:textId="77777777" w:rsidR="009B5857" w:rsidRDefault="009B5857" w:rsidP="009B5857"/>
    <w:tbl>
      <w:tblPr>
        <w:tblStyle w:val="Cuadrculadetablaclara1"/>
        <w:tblW w:w="0" w:type="auto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  <w:insideH w:val="single" w:sz="4" w:space="0" w:color="0070C0"/>
          <w:insideV w:val="single" w:sz="4" w:space="0" w:color="0070C0"/>
        </w:tblBorders>
        <w:tblLook w:val="04A0" w:firstRow="1" w:lastRow="0" w:firstColumn="1" w:lastColumn="0" w:noHBand="0" w:noVBand="1"/>
      </w:tblPr>
      <w:tblGrid>
        <w:gridCol w:w="2830"/>
        <w:gridCol w:w="7508"/>
      </w:tblGrid>
      <w:tr w:rsidR="00E439A1" w14:paraId="705B1625" w14:textId="77777777" w:rsidTr="00046027">
        <w:tc>
          <w:tcPr>
            <w:tcW w:w="2830" w:type="dxa"/>
          </w:tcPr>
          <w:p w14:paraId="326AD215" w14:textId="77777777" w:rsidR="00E439A1" w:rsidRDefault="00E439A1" w:rsidP="00E439A1">
            <w:r>
              <w:t>Proyecto</w:t>
            </w:r>
          </w:p>
        </w:tc>
        <w:tc>
          <w:tcPr>
            <w:tcW w:w="7508" w:type="dxa"/>
          </w:tcPr>
          <w:p w14:paraId="470A4738" w14:textId="4D5DEDC8" w:rsidR="00E439A1" w:rsidRDefault="00E439A1" w:rsidP="00E439A1"/>
        </w:tc>
      </w:tr>
      <w:tr w:rsidR="00F165EC" w14:paraId="2773348B" w14:textId="77777777" w:rsidTr="00046027">
        <w:tc>
          <w:tcPr>
            <w:tcW w:w="2830" w:type="dxa"/>
          </w:tcPr>
          <w:p w14:paraId="716D6B5F" w14:textId="77777777" w:rsidR="00F165EC" w:rsidRDefault="00F165EC" w:rsidP="00E439A1">
            <w:r>
              <w:t>Fecha de Creación</w:t>
            </w:r>
          </w:p>
        </w:tc>
        <w:tc>
          <w:tcPr>
            <w:tcW w:w="7508" w:type="dxa"/>
          </w:tcPr>
          <w:p w14:paraId="0DBD04F0" w14:textId="77777777" w:rsidR="00F165EC" w:rsidRDefault="00F165EC" w:rsidP="00E439A1"/>
        </w:tc>
      </w:tr>
      <w:tr w:rsidR="00083DD2" w14:paraId="0C8B2022" w14:textId="77777777" w:rsidTr="00046027">
        <w:tc>
          <w:tcPr>
            <w:tcW w:w="2830" w:type="dxa"/>
          </w:tcPr>
          <w:p w14:paraId="09B38BAC" w14:textId="77777777" w:rsidR="00083DD2" w:rsidRDefault="00083DD2" w:rsidP="00083DD2">
            <w:r>
              <w:t>Solicitante</w:t>
            </w:r>
          </w:p>
        </w:tc>
        <w:tc>
          <w:tcPr>
            <w:tcW w:w="7508" w:type="dxa"/>
          </w:tcPr>
          <w:p w14:paraId="4801EA6D" w14:textId="3C40B699" w:rsidR="00083DD2" w:rsidRDefault="00083DD2" w:rsidP="00083DD2"/>
        </w:tc>
      </w:tr>
      <w:tr w:rsidR="00083DD2" w14:paraId="58F853F3" w14:textId="77777777" w:rsidTr="00046027">
        <w:tc>
          <w:tcPr>
            <w:tcW w:w="2830" w:type="dxa"/>
          </w:tcPr>
          <w:p w14:paraId="505C653C" w14:textId="77777777" w:rsidR="00083DD2" w:rsidRDefault="00083DD2" w:rsidP="00083DD2">
            <w:r>
              <w:t>Cliente</w:t>
            </w:r>
          </w:p>
        </w:tc>
        <w:tc>
          <w:tcPr>
            <w:tcW w:w="7508" w:type="dxa"/>
          </w:tcPr>
          <w:p w14:paraId="03A48112" w14:textId="5002B3B3" w:rsidR="00083DD2" w:rsidRDefault="00083DD2" w:rsidP="00083DD2"/>
        </w:tc>
      </w:tr>
      <w:tr w:rsidR="00083DD2" w14:paraId="5D0C7881" w14:textId="77777777" w:rsidTr="00046027">
        <w:tc>
          <w:tcPr>
            <w:tcW w:w="2830" w:type="dxa"/>
          </w:tcPr>
          <w:p w14:paraId="49B964E6" w14:textId="77777777" w:rsidR="00083DD2" w:rsidRDefault="00083DD2" w:rsidP="00083DD2">
            <w:r>
              <w:t>Sponsor</w:t>
            </w:r>
          </w:p>
        </w:tc>
        <w:tc>
          <w:tcPr>
            <w:tcW w:w="7508" w:type="dxa"/>
          </w:tcPr>
          <w:p w14:paraId="68609A4D" w14:textId="1F8DE745" w:rsidR="00083DD2" w:rsidRDefault="00083DD2" w:rsidP="00083DD2"/>
        </w:tc>
      </w:tr>
      <w:tr w:rsidR="00083DD2" w14:paraId="3BEA768B" w14:textId="77777777" w:rsidTr="00046027">
        <w:tc>
          <w:tcPr>
            <w:tcW w:w="2830" w:type="dxa"/>
          </w:tcPr>
          <w:p w14:paraId="4277C25B" w14:textId="4CC707C8" w:rsidR="00083DD2" w:rsidRDefault="007B2EAE" w:rsidP="00083DD2">
            <w:r>
              <w:t>Dirección o Gerencia de área</w:t>
            </w:r>
          </w:p>
        </w:tc>
        <w:tc>
          <w:tcPr>
            <w:tcW w:w="7508" w:type="dxa"/>
          </w:tcPr>
          <w:p w14:paraId="07680091" w14:textId="099157E5" w:rsidR="00083DD2" w:rsidRDefault="00083DD2" w:rsidP="00083DD2"/>
        </w:tc>
      </w:tr>
      <w:tr w:rsidR="00F165EC" w14:paraId="3757F113" w14:textId="77777777" w:rsidTr="00046027">
        <w:tc>
          <w:tcPr>
            <w:tcW w:w="2830" w:type="dxa"/>
          </w:tcPr>
          <w:p w14:paraId="2CD2915B" w14:textId="451FA7B9" w:rsidR="00F165EC" w:rsidRDefault="00307C5C" w:rsidP="00083DD2">
            <w:r>
              <w:t>Líder de Proyecto</w:t>
            </w:r>
          </w:p>
        </w:tc>
        <w:tc>
          <w:tcPr>
            <w:tcW w:w="7508" w:type="dxa"/>
          </w:tcPr>
          <w:p w14:paraId="251F2840" w14:textId="77777777" w:rsidR="00F165EC" w:rsidRDefault="00F165EC" w:rsidP="00083DD2"/>
        </w:tc>
      </w:tr>
      <w:tr w:rsidR="00892BD5" w14:paraId="17A4982F" w14:textId="77777777" w:rsidTr="00046027">
        <w:tc>
          <w:tcPr>
            <w:tcW w:w="2830" w:type="dxa"/>
          </w:tcPr>
          <w:p w14:paraId="76C9ED5C" w14:textId="206F09A9" w:rsidR="00892BD5" w:rsidRDefault="00892BD5" w:rsidP="00083DD2">
            <w:r>
              <w:t>Tipo</w:t>
            </w:r>
          </w:p>
        </w:tc>
        <w:tc>
          <w:tcPr>
            <w:tcW w:w="7508" w:type="dxa"/>
          </w:tcPr>
          <w:p w14:paraId="3BA3D80F" w14:textId="15AA6B47" w:rsidR="00892BD5" w:rsidRDefault="00892BD5" w:rsidP="00C558EA">
            <w:r>
              <w:t>&lt;Fase</w:t>
            </w:r>
            <w:r w:rsidR="00307C5C">
              <w:t xml:space="preserve"> N°</w:t>
            </w:r>
            <w:r>
              <w:t>&gt;</w:t>
            </w:r>
            <w:r w:rsidR="00307C5C">
              <w:t xml:space="preserve"> -</w:t>
            </w:r>
            <w:r w:rsidR="00C558EA">
              <w:t xml:space="preserve"> </w:t>
            </w:r>
            <w:r w:rsidR="00307C5C">
              <w:t>&lt;Unitario</w:t>
            </w:r>
            <w:r>
              <w:t xml:space="preserve">&gt; </w:t>
            </w:r>
          </w:p>
        </w:tc>
      </w:tr>
    </w:tbl>
    <w:p w14:paraId="43C826DE" w14:textId="77777777" w:rsidR="00E439A1" w:rsidRDefault="00F767A8" w:rsidP="00E439A1">
      <w:r>
        <w:br/>
      </w:r>
    </w:p>
    <w:p w14:paraId="7087D8A1" w14:textId="14798D34" w:rsidR="00E3352A" w:rsidRDefault="009E02DE" w:rsidP="00307C5C">
      <w:pPr>
        <w:pStyle w:val="Ttulo1"/>
        <w:numPr>
          <w:ilvl w:val="0"/>
          <w:numId w:val="4"/>
        </w:numPr>
      </w:pPr>
      <w:bookmarkStart w:id="2" w:name="_Toc463271736"/>
      <w:r>
        <w:t>Propósito del Proyecto</w:t>
      </w:r>
      <w:bookmarkEnd w:id="2"/>
    </w:p>
    <w:p w14:paraId="160A9F56" w14:textId="514A1DE9" w:rsidR="00800E7B" w:rsidRPr="00533602" w:rsidRDefault="00800E7B" w:rsidP="00800E7B">
      <w:pPr>
        <w:pStyle w:val="Standard"/>
        <w:widowControl w:val="0"/>
        <w:tabs>
          <w:tab w:val="left" w:pos="1323"/>
          <w:tab w:val="left" w:pos="2950"/>
          <w:tab w:val="left" w:pos="4210"/>
          <w:tab w:val="left" w:pos="6190"/>
          <w:tab w:val="left" w:pos="7270"/>
          <w:tab w:val="left" w:pos="9126"/>
          <w:tab w:val="left" w:pos="10746"/>
        </w:tabs>
        <w:spacing w:after="120"/>
        <w:ind w:left="360"/>
        <w:rPr>
          <w:rFonts w:cs="Arial"/>
          <w:b/>
          <w:i/>
          <w:sz w:val="18"/>
          <w:szCs w:val="18"/>
        </w:rPr>
      </w:pPr>
      <w:r w:rsidRPr="00533602">
        <w:rPr>
          <w:rFonts w:cs="Arial"/>
          <w:b/>
          <w:i/>
          <w:sz w:val="18"/>
          <w:szCs w:val="18"/>
        </w:rPr>
        <w:t>[Desc</w:t>
      </w:r>
      <w:r>
        <w:rPr>
          <w:rFonts w:cs="Arial"/>
          <w:b/>
          <w:i/>
          <w:sz w:val="18"/>
          <w:szCs w:val="18"/>
        </w:rPr>
        <w:t xml:space="preserve">ribir </w:t>
      </w:r>
      <w:r w:rsidR="009F67BF">
        <w:rPr>
          <w:rFonts w:cs="Arial"/>
          <w:b/>
          <w:i/>
          <w:sz w:val="18"/>
          <w:szCs w:val="18"/>
        </w:rPr>
        <w:t xml:space="preserve">brevemente </w:t>
      </w:r>
      <w:r>
        <w:rPr>
          <w:rFonts w:cs="Arial"/>
          <w:b/>
          <w:i/>
          <w:sz w:val="18"/>
          <w:szCs w:val="18"/>
        </w:rPr>
        <w:t>de qué se trata el proyecto que se desea plantear</w:t>
      </w:r>
      <w:r w:rsidRPr="00533602">
        <w:rPr>
          <w:rFonts w:cs="Arial"/>
          <w:b/>
          <w:i/>
          <w:sz w:val="18"/>
          <w:szCs w:val="18"/>
        </w:rPr>
        <w:t>]</w:t>
      </w:r>
    </w:p>
    <w:p w14:paraId="268E8B5B" w14:textId="77777777" w:rsidR="00E3352A" w:rsidRPr="00800E7B" w:rsidRDefault="00E3352A" w:rsidP="00E3352A">
      <w:pPr>
        <w:rPr>
          <w:lang w:val="es-ES"/>
        </w:rPr>
      </w:pPr>
    </w:p>
    <w:p w14:paraId="475A24DB" w14:textId="7E483425" w:rsidR="00405A39" w:rsidRDefault="00EB47CB" w:rsidP="00307C5C">
      <w:pPr>
        <w:pStyle w:val="Ttulo1"/>
        <w:numPr>
          <w:ilvl w:val="0"/>
          <w:numId w:val="4"/>
        </w:numPr>
      </w:pPr>
      <w:bookmarkStart w:id="3" w:name="_Toc463271737"/>
      <w:r>
        <w:t>Justificación</w:t>
      </w:r>
      <w:r w:rsidR="00405A39">
        <w:t xml:space="preserve"> del Proyecto</w:t>
      </w:r>
      <w:bookmarkEnd w:id="3"/>
    </w:p>
    <w:p w14:paraId="5CAC504C" w14:textId="77777777" w:rsidR="00800E7B" w:rsidRPr="00533602" w:rsidRDefault="00800E7B" w:rsidP="00800E7B">
      <w:pPr>
        <w:pStyle w:val="Standard"/>
        <w:widowControl w:val="0"/>
        <w:tabs>
          <w:tab w:val="left" w:pos="1323"/>
          <w:tab w:val="left" w:pos="2950"/>
          <w:tab w:val="left" w:pos="4210"/>
          <w:tab w:val="left" w:pos="6190"/>
          <w:tab w:val="left" w:pos="7270"/>
          <w:tab w:val="left" w:pos="9126"/>
          <w:tab w:val="left" w:pos="10746"/>
        </w:tabs>
        <w:spacing w:after="120"/>
        <w:ind w:left="360"/>
        <w:rPr>
          <w:rFonts w:cs="Arial"/>
          <w:b/>
          <w:i/>
          <w:sz w:val="18"/>
          <w:szCs w:val="18"/>
        </w:rPr>
      </w:pPr>
      <w:r w:rsidRPr="00533602">
        <w:rPr>
          <w:rFonts w:cs="Arial"/>
          <w:b/>
          <w:i/>
          <w:sz w:val="18"/>
          <w:szCs w:val="18"/>
        </w:rPr>
        <w:t>[Desc</w:t>
      </w:r>
      <w:r>
        <w:rPr>
          <w:rFonts w:cs="Arial"/>
          <w:b/>
          <w:i/>
          <w:sz w:val="18"/>
          <w:szCs w:val="18"/>
        </w:rPr>
        <w:t>ribir cuales son las razones que generan la necesidad de avanzar con este proyecto</w:t>
      </w:r>
      <w:r w:rsidRPr="00533602">
        <w:rPr>
          <w:rFonts w:cs="Arial"/>
          <w:b/>
          <w:i/>
          <w:sz w:val="18"/>
          <w:szCs w:val="18"/>
        </w:rPr>
        <w:t>]</w:t>
      </w:r>
    </w:p>
    <w:p w14:paraId="6844BEB9" w14:textId="77777777" w:rsidR="002733BC" w:rsidRPr="00800E7B" w:rsidRDefault="002733BC" w:rsidP="00EC0803">
      <w:pPr>
        <w:rPr>
          <w:lang w:val="es-ES"/>
        </w:rPr>
      </w:pPr>
    </w:p>
    <w:p w14:paraId="006FD6C6" w14:textId="76AD14C2" w:rsidR="001974DB" w:rsidRDefault="001974DB" w:rsidP="00307C5C">
      <w:pPr>
        <w:pStyle w:val="Ttulo1"/>
        <w:numPr>
          <w:ilvl w:val="0"/>
          <w:numId w:val="4"/>
        </w:numPr>
      </w:pPr>
      <w:bookmarkStart w:id="4" w:name="_Toc463271738"/>
      <w:r>
        <w:t>Alcance del Proyecto</w:t>
      </w:r>
      <w:bookmarkEnd w:id="4"/>
    </w:p>
    <w:p w14:paraId="7F06F0D1" w14:textId="48517743" w:rsidR="00953B38" w:rsidRPr="00533602" w:rsidRDefault="00953B38" w:rsidP="00953B38">
      <w:pPr>
        <w:pStyle w:val="Standard"/>
        <w:widowControl w:val="0"/>
        <w:tabs>
          <w:tab w:val="left" w:pos="1323"/>
          <w:tab w:val="left" w:pos="2950"/>
          <w:tab w:val="left" w:pos="4210"/>
          <w:tab w:val="left" w:pos="6190"/>
          <w:tab w:val="left" w:pos="7270"/>
          <w:tab w:val="left" w:pos="9126"/>
          <w:tab w:val="left" w:pos="10746"/>
        </w:tabs>
        <w:spacing w:after="120"/>
        <w:ind w:left="360"/>
        <w:rPr>
          <w:rFonts w:cs="Arial"/>
          <w:b/>
          <w:i/>
          <w:sz w:val="18"/>
          <w:szCs w:val="18"/>
        </w:rPr>
      </w:pPr>
      <w:r w:rsidRPr="00F91C83">
        <w:rPr>
          <w:rFonts w:cs="Arial"/>
          <w:b/>
          <w:i/>
          <w:sz w:val="18"/>
          <w:szCs w:val="18"/>
        </w:rPr>
        <w:t xml:space="preserve"> [Describir </w:t>
      </w:r>
      <w:r>
        <w:rPr>
          <w:rFonts w:cs="Arial"/>
          <w:b/>
          <w:i/>
          <w:sz w:val="18"/>
          <w:szCs w:val="18"/>
        </w:rPr>
        <w:t xml:space="preserve">de manera detallada los entregables del proyecto y el trabajo necesario para crearlos. Es relevante señalar los entregables que no se encuentran dentro de los límites del proyecto. A su vez, describir a quienes alcanza el trabajo a realizar y a </w:t>
      </w:r>
      <w:r w:rsidRPr="00F91C83">
        <w:rPr>
          <w:rFonts w:cs="Arial"/>
          <w:b/>
          <w:i/>
          <w:sz w:val="18"/>
          <w:szCs w:val="18"/>
        </w:rPr>
        <w:t>quiénes no.]</w:t>
      </w:r>
    </w:p>
    <w:p w14:paraId="35E3CB9C" w14:textId="77777777" w:rsidR="00953B38" w:rsidRPr="00533602" w:rsidRDefault="00953B38" w:rsidP="00800E7B">
      <w:pPr>
        <w:pStyle w:val="Standard"/>
        <w:widowControl w:val="0"/>
        <w:tabs>
          <w:tab w:val="left" w:pos="1323"/>
          <w:tab w:val="left" w:pos="2950"/>
          <w:tab w:val="left" w:pos="4210"/>
          <w:tab w:val="left" w:pos="6190"/>
          <w:tab w:val="left" w:pos="7270"/>
          <w:tab w:val="left" w:pos="9126"/>
          <w:tab w:val="left" w:pos="10746"/>
        </w:tabs>
        <w:spacing w:after="120"/>
        <w:ind w:left="360"/>
        <w:rPr>
          <w:rFonts w:cs="Arial"/>
          <w:b/>
          <w:i/>
          <w:sz w:val="18"/>
          <w:szCs w:val="18"/>
        </w:rPr>
      </w:pPr>
    </w:p>
    <w:p w14:paraId="05CF12AF" w14:textId="77777777" w:rsidR="001A7C5E" w:rsidRDefault="001A7C5E" w:rsidP="00EC0803">
      <w:pPr>
        <w:pStyle w:val="Ttulo1"/>
      </w:pPr>
    </w:p>
    <w:p w14:paraId="1537C99A" w14:textId="3B80DA93" w:rsidR="001A7C5E" w:rsidRDefault="001A7C5E" w:rsidP="007E2ABC">
      <w:pPr>
        <w:pStyle w:val="Ttulo1"/>
        <w:numPr>
          <w:ilvl w:val="0"/>
          <w:numId w:val="4"/>
        </w:numPr>
      </w:pPr>
      <w:bookmarkStart w:id="5" w:name="_Toc463271739"/>
      <w:r>
        <w:t>Principales entregables</w:t>
      </w:r>
      <w:bookmarkEnd w:id="5"/>
    </w:p>
    <w:p w14:paraId="7A5E92A1" w14:textId="5FD127AA" w:rsidR="00800E7B" w:rsidRPr="00533602" w:rsidRDefault="00800E7B" w:rsidP="00800E7B">
      <w:pPr>
        <w:pStyle w:val="Standard"/>
        <w:widowControl w:val="0"/>
        <w:tabs>
          <w:tab w:val="left" w:pos="1323"/>
          <w:tab w:val="left" w:pos="2950"/>
          <w:tab w:val="left" w:pos="4210"/>
          <w:tab w:val="left" w:pos="6190"/>
          <w:tab w:val="left" w:pos="7270"/>
          <w:tab w:val="left" w:pos="9126"/>
          <w:tab w:val="left" w:pos="10746"/>
        </w:tabs>
        <w:spacing w:after="120"/>
        <w:ind w:left="360"/>
        <w:rPr>
          <w:rFonts w:cs="Arial"/>
          <w:b/>
          <w:i/>
          <w:sz w:val="18"/>
          <w:szCs w:val="18"/>
        </w:rPr>
      </w:pPr>
      <w:r w:rsidRPr="00533602">
        <w:rPr>
          <w:rFonts w:cs="Arial"/>
          <w:b/>
          <w:i/>
          <w:sz w:val="18"/>
          <w:szCs w:val="18"/>
        </w:rPr>
        <w:t>[</w:t>
      </w:r>
      <w:r>
        <w:rPr>
          <w:rFonts w:cs="Arial"/>
          <w:b/>
          <w:i/>
          <w:sz w:val="18"/>
          <w:szCs w:val="18"/>
        </w:rPr>
        <w:t>Enumerar los entregables del proyecto que ayudarán a lograr los resultados que el mismo propone en su propósito. Para confeccionar un cronograma, estos entregabl</w:t>
      </w:r>
      <w:r w:rsidR="009F67BF">
        <w:rPr>
          <w:rFonts w:cs="Arial"/>
          <w:b/>
          <w:i/>
          <w:sz w:val="18"/>
          <w:szCs w:val="18"/>
        </w:rPr>
        <w:t>es serán desagregados hasta lleg</w:t>
      </w:r>
      <w:r>
        <w:rPr>
          <w:rFonts w:cs="Arial"/>
          <w:b/>
          <w:i/>
          <w:sz w:val="18"/>
          <w:szCs w:val="18"/>
        </w:rPr>
        <w:t xml:space="preserve">ar a su </w:t>
      </w:r>
      <w:r w:rsidR="009F67BF">
        <w:rPr>
          <w:rFonts w:cs="Arial"/>
          <w:b/>
          <w:i/>
          <w:sz w:val="18"/>
          <w:szCs w:val="18"/>
        </w:rPr>
        <w:t>más</w:t>
      </w:r>
      <w:r>
        <w:rPr>
          <w:rFonts w:cs="Arial"/>
          <w:b/>
          <w:i/>
          <w:sz w:val="18"/>
          <w:szCs w:val="18"/>
        </w:rPr>
        <w:t xml:space="preserve"> bajo nivel expresado en tareas</w:t>
      </w:r>
      <w:r w:rsidRPr="00533602">
        <w:rPr>
          <w:rFonts w:cs="Arial"/>
          <w:b/>
          <w:i/>
          <w:sz w:val="18"/>
          <w:szCs w:val="18"/>
        </w:rPr>
        <w:t>]</w:t>
      </w:r>
    </w:p>
    <w:p w14:paraId="594E11D1" w14:textId="77777777" w:rsidR="00800E7B" w:rsidRPr="00800E7B" w:rsidRDefault="00800E7B" w:rsidP="00800E7B">
      <w:pPr>
        <w:rPr>
          <w:lang w:val="es-ES"/>
        </w:rPr>
      </w:pPr>
    </w:p>
    <w:p w14:paraId="183DC90D" w14:textId="45A982F7" w:rsidR="00941376" w:rsidRDefault="00941376">
      <w:r>
        <w:br w:type="page"/>
      </w:r>
    </w:p>
    <w:p w14:paraId="131211E1" w14:textId="77777777" w:rsidR="00B70D3A" w:rsidRPr="002C7C12" w:rsidRDefault="00B70D3A" w:rsidP="00B70D3A">
      <w:pPr>
        <w:pStyle w:val="Prrafodelista"/>
      </w:pPr>
    </w:p>
    <w:p w14:paraId="1556C2BB" w14:textId="2A6169E8" w:rsidR="00405A39" w:rsidRDefault="00405A39" w:rsidP="00307C5C">
      <w:pPr>
        <w:pStyle w:val="Ttulo1"/>
        <w:numPr>
          <w:ilvl w:val="0"/>
          <w:numId w:val="4"/>
        </w:numPr>
      </w:pPr>
      <w:bookmarkStart w:id="6" w:name="_Toc463271740"/>
      <w:r>
        <w:t>Riesgos Generales</w:t>
      </w:r>
      <w:bookmarkEnd w:id="6"/>
    </w:p>
    <w:p w14:paraId="1214ED7E" w14:textId="339637F0" w:rsidR="00800E7B" w:rsidRPr="00533602" w:rsidRDefault="00800E7B" w:rsidP="00800E7B">
      <w:pPr>
        <w:pStyle w:val="Standard"/>
        <w:widowControl w:val="0"/>
        <w:tabs>
          <w:tab w:val="left" w:pos="1323"/>
          <w:tab w:val="left" w:pos="2950"/>
          <w:tab w:val="left" w:pos="4210"/>
          <w:tab w:val="left" w:pos="6190"/>
          <w:tab w:val="left" w:pos="7270"/>
          <w:tab w:val="left" w:pos="9126"/>
          <w:tab w:val="left" w:pos="10746"/>
        </w:tabs>
        <w:spacing w:after="120"/>
        <w:ind w:left="360"/>
        <w:rPr>
          <w:rFonts w:cs="Arial"/>
          <w:b/>
          <w:i/>
          <w:sz w:val="18"/>
          <w:szCs w:val="18"/>
        </w:rPr>
      </w:pPr>
      <w:r w:rsidRPr="00533602">
        <w:rPr>
          <w:rFonts w:cs="Arial"/>
          <w:b/>
          <w:i/>
          <w:sz w:val="18"/>
          <w:szCs w:val="18"/>
        </w:rPr>
        <w:t>[Desc</w:t>
      </w:r>
      <w:r>
        <w:rPr>
          <w:rFonts w:cs="Arial"/>
          <w:b/>
          <w:i/>
          <w:sz w:val="18"/>
          <w:szCs w:val="18"/>
        </w:rPr>
        <w:t>ribir los riesgos o potenciales ocurrencias que podrían afectar el desarrollo del proyecto de la forma en que se está planificando</w:t>
      </w:r>
      <w:r w:rsidRPr="00533602">
        <w:rPr>
          <w:rFonts w:cs="Arial"/>
          <w:b/>
          <w:i/>
          <w:sz w:val="18"/>
          <w:szCs w:val="18"/>
        </w:rPr>
        <w:t>]</w:t>
      </w:r>
    </w:p>
    <w:p w14:paraId="7628B0D6" w14:textId="77777777" w:rsidR="00800E7B" w:rsidRPr="00800E7B" w:rsidRDefault="00800E7B" w:rsidP="00800E7B">
      <w:pPr>
        <w:rPr>
          <w:lang w:val="es-ES"/>
        </w:rPr>
      </w:pPr>
    </w:p>
    <w:p w14:paraId="6169F7D7" w14:textId="77777777" w:rsidR="00E00497" w:rsidRDefault="00E00497" w:rsidP="00E00497">
      <w:pPr>
        <w:pStyle w:val="Prrafodelista"/>
      </w:pPr>
    </w:p>
    <w:p w14:paraId="78EA6B64" w14:textId="77777777" w:rsidR="009610B4" w:rsidRDefault="009610B4" w:rsidP="00E00497">
      <w:pPr>
        <w:pStyle w:val="Prrafodelista"/>
      </w:pPr>
    </w:p>
    <w:p w14:paraId="5426D28A" w14:textId="77777777" w:rsidR="009610B4" w:rsidRDefault="009610B4" w:rsidP="00E00497">
      <w:pPr>
        <w:pStyle w:val="Prrafodelista"/>
      </w:pPr>
    </w:p>
    <w:p w14:paraId="7067D1AB" w14:textId="77777777" w:rsidR="009610B4" w:rsidRDefault="009610B4" w:rsidP="00E00497">
      <w:pPr>
        <w:pStyle w:val="Prrafodelista"/>
      </w:pPr>
    </w:p>
    <w:p w14:paraId="3955EC31" w14:textId="77777777" w:rsidR="00E00497" w:rsidRPr="002C7C12" w:rsidRDefault="00E00497" w:rsidP="00E00497">
      <w:pPr>
        <w:pStyle w:val="Prrafodelista"/>
      </w:pPr>
    </w:p>
    <w:p w14:paraId="3052DBA9" w14:textId="0A0A96F8" w:rsidR="00405A39" w:rsidRDefault="00405A39" w:rsidP="009610B4">
      <w:pPr>
        <w:pStyle w:val="Ttulo1"/>
        <w:numPr>
          <w:ilvl w:val="0"/>
          <w:numId w:val="4"/>
        </w:numPr>
      </w:pPr>
      <w:bookmarkStart w:id="7" w:name="_Toc463271741"/>
      <w:r>
        <w:t>Interesados</w:t>
      </w:r>
      <w:bookmarkEnd w:id="7"/>
    </w:p>
    <w:p w14:paraId="2BDA7487" w14:textId="0D0E63D7" w:rsidR="00800E7B" w:rsidRPr="00533602" w:rsidRDefault="00800E7B" w:rsidP="00800E7B">
      <w:pPr>
        <w:pStyle w:val="Standard"/>
        <w:widowControl w:val="0"/>
        <w:tabs>
          <w:tab w:val="left" w:pos="1323"/>
          <w:tab w:val="left" w:pos="2950"/>
          <w:tab w:val="left" w:pos="4210"/>
          <w:tab w:val="left" w:pos="6190"/>
          <w:tab w:val="left" w:pos="7270"/>
          <w:tab w:val="left" w:pos="9126"/>
          <w:tab w:val="left" w:pos="10746"/>
        </w:tabs>
        <w:spacing w:after="120"/>
        <w:ind w:left="360"/>
        <w:rPr>
          <w:rFonts w:cs="Arial"/>
          <w:b/>
          <w:i/>
          <w:sz w:val="18"/>
          <w:szCs w:val="18"/>
        </w:rPr>
      </w:pPr>
      <w:r w:rsidRPr="00533602">
        <w:rPr>
          <w:rFonts w:cs="Arial"/>
          <w:b/>
          <w:i/>
          <w:sz w:val="18"/>
          <w:szCs w:val="18"/>
        </w:rPr>
        <w:t>[Desc</w:t>
      </w:r>
      <w:r>
        <w:rPr>
          <w:rFonts w:cs="Arial"/>
          <w:b/>
          <w:i/>
          <w:sz w:val="18"/>
          <w:szCs w:val="18"/>
        </w:rPr>
        <w:t>ribir una lista de las personas que podrían tener algún interés positivo o negativo (participen o no del mismo) en el proyecto</w:t>
      </w:r>
      <w:r w:rsidRPr="00533602">
        <w:rPr>
          <w:rFonts w:cs="Arial"/>
          <w:b/>
          <w:i/>
          <w:sz w:val="18"/>
          <w:szCs w:val="18"/>
        </w:rPr>
        <w:t>]</w:t>
      </w:r>
    </w:p>
    <w:tbl>
      <w:tblPr>
        <w:tblStyle w:val="Tabladelista3-nfasis11"/>
        <w:tblW w:w="0" w:type="auto"/>
        <w:tblBorders>
          <w:top w:val="single" w:sz="4" w:space="0" w:color="0A4875"/>
          <w:left w:val="single" w:sz="4" w:space="0" w:color="0A4875"/>
          <w:bottom w:val="single" w:sz="4" w:space="0" w:color="0A4875"/>
          <w:right w:val="single" w:sz="4" w:space="0" w:color="0A4875"/>
          <w:insideH w:val="single" w:sz="6" w:space="0" w:color="0A4875"/>
          <w:insideV w:val="single" w:sz="6" w:space="0" w:color="0A4875"/>
        </w:tblBorders>
        <w:tblLook w:val="04A0" w:firstRow="1" w:lastRow="0" w:firstColumn="1" w:lastColumn="0" w:noHBand="0" w:noVBand="1"/>
      </w:tblPr>
      <w:tblGrid>
        <w:gridCol w:w="5098"/>
        <w:gridCol w:w="4536"/>
      </w:tblGrid>
      <w:tr w:rsidR="007362B7" w14:paraId="3886162E" w14:textId="77777777" w:rsidTr="007362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098" w:type="dxa"/>
            <w:tcBorders>
              <w:top w:val="single" w:sz="4" w:space="0" w:color="0A4875"/>
              <w:bottom w:val="single" w:sz="6" w:space="0" w:color="0A4875"/>
            </w:tcBorders>
            <w:shd w:val="clear" w:color="auto" w:fill="00538F" w:themeFill="accent1" w:themeFillShade="BF"/>
          </w:tcPr>
          <w:p w14:paraId="1FBBF0E2" w14:textId="77777777" w:rsidR="007362B7" w:rsidRDefault="007362B7" w:rsidP="00E439A1">
            <w:r>
              <w:t>Nombre</w:t>
            </w:r>
          </w:p>
        </w:tc>
        <w:tc>
          <w:tcPr>
            <w:tcW w:w="4536" w:type="dxa"/>
            <w:tcBorders>
              <w:top w:val="single" w:sz="4" w:space="0" w:color="0A4875"/>
              <w:bottom w:val="single" w:sz="6" w:space="0" w:color="0A4875"/>
            </w:tcBorders>
            <w:shd w:val="clear" w:color="auto" w:fill="00538F" w:themeFill="accent1" w:themeFillShade="BF"/>
          </w:tcPr>
          <w:p w14:paraId="0814CF38" w14:textId="3A75C0DC" w:rsidR="007362B7" w:rsidRDefault="007362B7" w:rsidP="00E439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Cargo / Empresa</w:t>
            </w:r>
          </w:p>
        </w:tc>
      </w:tr>
      <w:tr w:rsidR="007362B7" w14:paraId="55C6CBCF" w14:textId="77777777" w:rsidTr="007362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  <w:tcBorders>
              <w:top w:val="single" w:sz="6" w:space="0" w:color="0A4875"/>
            </w:tcBorders>
          </w:tcPr>
          <w:p w14:paraId="0B0DA866" w14:textId="6492A4DE" w:rsidR="007362B7" w:rsidRPr="00F767A8" w:rsidRDefault="007362B7" w:rsidP="00E439A1">
            <w:pPr>
              <w:rPr>
                <w:b w:val="0"/>
              </w:rPr>
            </w:pPr>
          </w:p>
        </w:tc>
        <w:tc>
          <w:tcPr>
            <w:tcW w:w="4536" w:type="dxa"/>
            <w:tcBorders>
              <w:top w:val="single" w:sz="6" w:space="0" w:color="0A4875"/>
            </w:tcBorders>
          </w:tcPr>
          <w:p w14:paraId="260201AF" w14:textId="432385A6" w:rsidR="007362B7" w:rsidRPr="00F767A8" w:rsidRDefault="007362B7" w:rsidP="00E43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62B7" w14:paraId="7B4773A7" w14:textId="77777777" w:rsidTr="007362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4685AA8D" w14:textId="68CBD03B" w:rsidR="007362B7" w:rsidRPr="00F767A8" w:rsidRDefault="007362B7" w:rsidP="00E439A1">
            <w:pPr>
              <w:rPr>
                <w:b w:val="0"/>
              </w:rPr>
            </w:pPr>
          </w:p>
        </w:tc>
        <w:tc>
          <w:tcPr>
            <w:tcW w:w="4536" w:type="dxa"/>
          </w:tcPr>
          <w:p w14:paraId="10ECC1B6" w14:textId="419637AD" w:rsidR="007362B7" w:rsidRPr="00F767A8" w:rsidRDefault="007362B7" w:rsidP="00E43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62B7" w14:paraId="5174BC1C" w14:textId="77777777" w:rsidTr="007362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7F2CD97B" w14:textId="5ED2E808" w:rsidR="007362B7" w:rsidRDefault="007362B7" w:rsidP="00E439A1">
            <w:pPr>
              <w:rPr>
                <w:b w:val="0"/>
              </w:rPr>
            </w:pPr>
          </w:p>
        </w:tc>
        <w:tc>
          <w:tcPr>
            <w:tcW w:w="4536" w:type="dxa"/>
          </w:tcPr>
          <w:p w14:paraId="76A041C9" w14:textId="744FEB09" w:rsidR="007362B7" w:rsidRDefault="007362B7" w:rsidP="00E43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62B7" w14:paraId="7D9F7F90" w14:textId="77777777" w:rsidTr="007362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06616B32" w14:textId="3A37F1AD" w:rsidR="007362B7" w:rsidRDefault="007362B7" w:rsidP="00E439A1">
            <w:pPr>
              <w:rPr>
                <w:b w:val="0"/>
              </w:rPr>
            </w:pPr>
          </w:p>
        </w:tc>
        <w:tc>
          <w:tcPr>
            <w:tcW w:w="4536" w:type="dxa"/>
          </w:tcPr>
          <w:p w14:paraId="625A1BA7" w14:textId="6B531A94" w:rsidR="007362B7" w:rsidRDefault="007362B7" w:rsidP="00E43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62B7" w14:paraId="648B88BA" w14:textId="77777777" w:rsidTr="007362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6AEDBC9C" w14:textId="2E554395" w:rsidR="007362B7" w:rsidRDefault="007362B7" w:rsidP="00E439A1">
            <w:pPr>
              <w:rPr>
                <w:b w:val="0"/>
              </w:rPr>
            </w:pPr>
          </w:p>
        </w:tc>
        <w:tc>
          <w:tcPr>
            <w:tcW w:w="4536" w:type="dxa"/>
          </w:tcPr>
          <w:p w14:paraId="3D698BE8" w14:textId="43E9029C" w:rsidR="007362B7" w:rsidRDefault="007362B7" w:rsidP="00E43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62B7" w14:paraId="14B6E925" w14:textId="77777777" w:rsidTr="007362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58092CA6" w14:textId="4B969868" w:rsidR="007362B7" w:rsidRDefault="007362B7" w:rsidP="00E439A1">
            <w:pPr>
              <w:rPr>
                <w:b w:val="0"/>
              </w:rPr>
            </w:pPr>
          </w:p>
        </w:tc>
        <w:tc>
          <w:tcPr>
            <w:tcW w:w="4536" w:type="dxa"/>
          </w:tcPr>
          <w:p w14:paraId="7302B76A" w14:textId="1196D17E" w:rsidR="007362B7" w:rsidRDefault="007362B7" w:rsidP="00E439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62B7" w14:paraId="6B4F7BDA" w14:textId="77777777" w:rsidTr="007362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481AE5A4" w14:textId="78A23CB0" w:rsidR="007362B7" w:rsidRDefault="007362B7" w:rsidP="00E439A1"/>
        </w:tc>
        <w:tc>
          <w:tcPr>
            <w:tcW w:w="4536" w:type="dxa"/>
          </w:tcPr>
          <w:p w14:paraId="4AE89D11" w14:textId="214E1269" w:rsidR="007362B7" w:rsidRDefault="007362B7" w:rsidP="00E43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34F480A" w14:textId="27B883F0" w:rsidR="00305672" w:rsidRDefault="00305672" w:rsidP="00E439A1"/>
    <w:p w14:paraId="06833642" w14:textId="77777777" w:rsidR="009610B4" w:rsidRDefault="009610B4" w:rsidP="009610B4">
      <w:pPr>
        <w:pStyle w:val="Ttulo1"/>
        <w:numPr>
          <w:ilvl w:val="0"/>
          <w:numId w:val="4"/>
        </w:numPr>
      </w:pPr>
      <w:bookmarkStart w:id="8" w:name="_Toc463271742"/>
      <w:r>
        <w:t>Historial de Cambios</w:t>
      </w:r>
      <w:bookmarkEnd w:id="8"/>
    </w:p>
    <w:p w14:paraId="72C542A3" w14:textId="77777777" w:rsidR="009610B4" w:rsidRPr="00406A71" w:rsidRDefault="009610B4" w:rsidP="009610B4"/>
    <w:tbl>
      <w:tblPr>
        <w:tblStyle w:val="Tabladelista3-nfasis61"/>
        <w:tblW w:w="0" w:type="auto"/>
        <w:tblBorders>
          <w:top w:val="single" w:sz="4" w:space="0" w:color="0A4875"/>
          <w:left w:val="single" w:sz="4" w:space="0" w:color="0A4875"/>
          <w:bottom w:val="single" w:sz="4" w:space="0" w:color="0A4875"/>
          <w:right w:val="single" w:sz="4" w:space="0" w:color="0A4875"/>
          <w:insideH w:val="single" w:sz="4" w:space="0" w:color="0A4875"/>
          <w:insideV w:val="single" w:sz="4" w:space="0" w:color="0A4875"/>
        </w:tblBorders>
        <w:tblLook w:val="04A0" w:firstRow="1" w:lastRow="0" w:firstColumn="1" w:lastColumn="0" w:noHBand="0" w:noVBand="1"/>
      </w:tblPr>
      <w:tblGrid>
        <w:gridCol w:w="2584"/>
        <w:gridCol w:w="2584"/>
        <w:gridCol w:w="2585"/>
        <w:gridCol w:w="2585"/>
      </w:tblGrid>
      <w:tr w:rsidR="009610B4" w14:paraId="06EE4CCD" w14:textId="77777777" w:rsidTr="00FE29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84" w:type="dxa"/>
            <w:tcBorders>
              <w:bottom w:val="none" w:sz="0" w:space="0" w:color="auto"/>
              <w:right w:val="none" w:sz="0" w:space="0" w:color="auto"/>
            </w:tcBorders>
            <w:shd w:val="clear" w:color="auto" w:fill="0A4875"/>
          </w:tcPr>
          <w:p w14:paraId="149A5E0E" w14:textId="77777777" w:rsidR="009610B4" w:rsidRDefault="009610B4" w:rsidP="00FE2928">
            <w:r>
              <w:t>Versión</w:t>
            </w:r>
          </w:p>
        </w:tc>
        <w:tc>
          <w:tcPr>
            <w:tcW w:w="2584" w:type="dxa"/>
            <w:shd w:val="clear" w:color="auto" w:fill="0A4875"/>
          </w:tcPr>
          <w:p w14:paraId="0116F5DD" w14:textId="77777777" w:rsidR="009610B4" w:rsidRDefault="009610B4" w:rsidP="00FE2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Comentario</w:t>
            </w:r>
          </w:p>
        </w:tc>
        <w:tc>
          <w:tcPr>
            <w:tcW w:w="2585" w:type="dxa"/>
            <w:shd w:val="clear" w:color="auto" w:fill="0A4875"/>
          </w:tcPr>
          <w:p w14:paraId="68E2CA4B" w14:textId="77777777" w:rsidR="009610B4" w:rsidRDefault="009610B4" w:rsidP="00FE2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</w:t>
            </w:r>
          </w:p>
        </w:tc>
        <w:tc>
          <w:tcPr>
            <w:tcW w:w="2585" w:type="dxa"/>
            <w:shd w:val="clear" w:color="auto" w:fill="0A4875"/>
          </w:tcPr>
          <w:p w14:paraId="5F778320" w14:textId="77777777" w:rsidR="009610B4" w:rsidRDefault="009610B4" w:rsidP="00FE2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Autor</w:t>
            </w:r>
          </w:p>
        </w:tc>
      </w:tr>
      <w:tr w:rsidR="009610B4" w14:paraId="218EC222" w14:textId="77777777" w:rsidTr="00FE2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F0516B5" w14:textId="77777777" w:rsidR="009610B4" w:rsidRPr="002C1898" w:rsidRDefault="009610B4" w:rsidP="00FE2928">
            <w:pPr>
              <w:rPr>
                <w:b w:val="0"/>
              </w:rPr>
            </w:pPr>
            <w:r w:rsidRPr="002C1898">
              <w:rPr>
                <w:b w:val="0"/>
              </w:rPr>
              <w:t>V01</w:t>
            </w:r>
          </w:p>
        </w:tc>
        <w:tc>
          <w:tcPr>
            <w:tcW w:w="2584" w:type="dxa"/>
            <w:tcBorders>
              <w:top w:val="none" w:sz="0" w:space="0" w:color="auto"/>
              <w:bottom w:val="none" w:sz="0" w:space="0" w:color="auto"/>
            </w:tcBorders>
          </w:tcPr>
          <w:p w14:paraId="01450D7A" w14:textId="61C7694F" w:rsidR="009610B4" w:rsidRDefault="009610B4" w:rsidP="00FE2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85" w:type="dxa"/>
            <w:tcBorders>
              <w:top w:val="none" w:sz="0" w:space="0" w:color="auto"/>
              <w:bottom w:val="none" w:sz="0" w:space="0" w:color="auto"/>
            </w:tcBorders>
          </w:tcPr>
          <w:p w14:paraId="5122AE34" w14:textId="3F1A6F95" w:rsidR="009610B4" w:rsidRDefault="009610B4" w:rsidP="00FE2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85" w:type="dxa"/>
            <w:tcBorders>
              <w:top w:val="none" w:sz="0" w:space="0" w:color="auto"/>
              <w:bottom w:val="none" w:sz="0" w:space="0" w:color="auto"/>
            </w:tcBorders>
          </w:tcPr>
          <w:p w14:paraId="3A81D32A" w14:textId="2B8DEC10" w:rsidR="009610B4" w:rsidRDefault="009610B4" w:rsidP="00FE2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610B4" w14:paraId="414E8198" w14:textId="77777777" w:rsidTr="00FE2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4" w:type="dxa"/>
            <w:tcBorders>
              <w:right w:val="none" w:sz="0" w:space="0" w:color="auto"/>
            </w:tcBorders>
          </w:tcPr>
          <w:p w14:paraId="7CBA5DF3" w14:textId="77777777" w:rsidR="009610B4" w:rsidRPr="002C1898" w:rsidRDefault="009610B4" w:rsidP="00FE2928">
            <w:pPr>
              <w:rPr>
                <w:b w:val="0"/>
              </w:rPr>
            </w:pPr>
          </w:p>
        </w:tc>
        <w:tc>
          <w:tcPr>
            <w:tcW w:w="2584" w:type="dxa"/>
          </w:tcPr>
          <w:p w14:paraId="14B33E0C" w14:textId="77777777" w:rsidR="009610B4" w:rsidRDefault="009610B4" w:rsidP="00FE29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85" w:type="dxa"/>
          </w:tcPr>
          <w:p w14:paraId="3B60151F" w14:textId="77777777" w:rsidR="009610B4" w:rsidRDefault="009610B4" w:rsidP="00FE29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85" w:type="dxa"/>
          </w:tcPr>
          <w:p w14:paraId="70171A07" w14:textId="77777777" w:rsidR="009610B4" w:rsidRDefault="009610B4" w:rsidP="00FE29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BCE7237" w14:textId="77777777" w:rsidR="009610B4" w:rsidRPr="00EE40C3" w:rsidRDefault="009610B4" w:rsidP="009610B4"/>
    <w:p w14:paraId="3A00AB8E" w14:textId="77777777" w:rsidR="009610B4" w:rsidRDefault="009610B4" w:rsidP="009610B4">
      <w:pPr>
        <w:pStyle w:val="Ttulo1"/>
        <w:numPr>
          <w:ilvl w:val="0"/>
          <w:numId w:val="4"/>
        </w:numPr>
      </w:pPr>
      <w:bookmarkStart w:id="9" w:name="_Toc463271743"/>
      <w:r>
        <w:t>Aprobación</w:t>
      </w:r>
      <w:bookmarkEnd w:id="9"/>
    </w:p>
    <w:p w14:paraId="46C23EED" w14:textId="438DC5CF" w:rsidR="009610B4" w:rsidRDefault="00423DAC" w:rsidP="00423DAC">
      <w:pPr>
        <w:ind w:left="360"/>
      </w:pPr>
      <w:r>
        <w:t xml:space="preserve">La aprobación de este documento podría ser </w:t>
      </w:r>
      <w:r w:rsidR="00941376">
        <w:t xml:space="preserve">realizada </w:t>
      </w:r>
      <w:r>
        <w:t>a través de una firma en el cuadro adjunto o en forma electrónica a través de una conformidad por mail.</w:t>
      </w:r>
    </w:p>
    <w:p w14:paraId="56D70506" w14:textId="77777777" w:rsidR="00423DAC" w:rsidRPr="001F4C8E" w:rsidRDefault="00423DAC" w:rsidP="009610B4"/>
    <w:tbl>
      <w:tblPr>
        <w:tblStyle w:val="Tabladelista3-nfasis61"/>
        <w:tblW w:w="0" w:type="auto"/>
        <w:tblBorders>
          <w:top w:val="single" w:sz="4" w:space="0" w:color="0A4875"/>
          <w:left w:val="single" w:sz="4" w:space="0" w:color="0A4875"/>
          <w:bottom w:val="single" w:sz="4" w:space="0" w:color="0A4875"/>
          <w:right w:val="single" w:sz="4" w:space="0" w:color="0A4875"/>
          <w:insideH w:val="single" w:sz="4" w:space="0" w:color="0A4875"/>
          <w:insideV w:val="single" w:sz="4" w:space="0" w:color="0A4875"/>
        </w:tblBorders>
        <w:tblLook w:val="04A0" w:firstRow="1" w:lastRow="0" w:firstColumn="1" w:lastColumn="0" w:noHBand="0" w:noVBand="1"/>
      </w:tblPr>
      <w:tblGrid>
        <w:gridCol w:w="3452"/>
        <w:gridCol w:w="3443"/>
        <w:gridCol w:w="3443"/>
      </w:tblGrid>
      <w:tr w:rsidR="009610B4" w14:paraId="0465EF4F" w14:textId="77777777" w:rsidTr="00FE29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15" w:type="dxa"/>
            <w:shd w:val="clear" w:color="auto" w:fill="0A4875"/>
          </w:tcPr>
          <w:p w14:paraId="24F4E9DC" w14:textId="77777777" w:rsidR="009610B4" w:rsidRDefault="009610B4" w:rsidP="00FE2928">
            <w:r>
              <w:t>Roles</w:t>
            </w:r>
          </w:p>
        </w:tc>
        <w:tc>
          <w:tcPr>
            <w:tcW w:w="3517" w:type="dxa"/>
            <w:shd w:val="clear" w:color="auto" w:fill="0A4875"/>
          </w:tcPr>
          <w:p w14:paraId="62BC55A4" w14:textId="77777777" w:rsidR="009610B4" w:rsidRDefault="009610B4" w:rsidP="00FE2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</w:t>
            </w:r>
          </w:p>
        </w:tc>
        <w:tc>
          <w:tcPr>
            <w:tcW w:w="3517" w:type="dxa"/>
            <w:shd w:val="clear" w:color="auto" w:fill="0A4875"/>
          </w:tcPr>
          <w:p w14:paraId="6E2E61AC" w14:textId="77777777" w:rsidR="009610B4" w:rsidRDefault="009610B4" w:rsidP="00FE2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Firma</w:t>
            </w:r>
          </w:p>
        </w:tc>
      </w:tr>
      <w:tr w:rsidR="009610B4" w14:paraId="09809D3A" w14:textId="77777777" w:rsidTr="00FE2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559A6BDC" w14:textId="69B314A6" w:rsidR="009610B4" w:rsidRPr="009610B4" w:rsidRDefault="00423DAC" w:rsidP="00FE2928">
            <w:pPr>
              <w:rPr>
                <w:b w:val="0"/>
              </w:rPr>
            </w:pPr>
            <w:r>
              <w:rPr>
                <w:b w:val="0"/>
              </w:rPr>
              <w:t>Solicitante</w:t>
            </w:r>
          </w:p>
        </w:tc>
        <w:tc>
          <w:tcPr>
            <w:tcW w:w="3517" w:type="dxa"/>
          </w:tcPr>
          <w:p w14:paraId="2028BFAD" w14:textId="77777777" w:rsidR="009610B4" w:rsidRDefault="009610B4" w:rsidP="00FE2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17" w:type="dxa"/>
          </w:tcPr>
          <w:p w14:paraId="564E00C6" w14:textId="77777777" w:rsidR="009610B4" w:rsidRDefault="009610B4" w:rsidP="00FE2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610B4" w:rsidRPr="00423DAC" w14:paraId="45DB1A07" w14:textId="77777777" w:rsidTr="00FE2928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261C5FC3" w14:textId="162C1261" w:rsidR="009610B4" w:rsidRPr="00423DAC" w:rsidRDefault="00423DAC" w:rsidP="00FE2928">
            <w:pPr>
              <w:rPr>
                <w:b w:val="0"/>
              </w:rPr>
            </w:pPr>
            <w:r w:rsidRPr="00423DAC">
              <w:rPr>
                <w:b w:val="0"/>
              </w:rPr>
              <w:t>Sponsor</w:t>
            </w:r>
          </w:p>
        </w:tc>
        <w:tc>
          <w:tcPr>
            <w:tcW w:w="3517" w:type="dxa"/>
          </w:tcPr>
          <w:p w14:paraId="29927D54" w14:textId="77777777" w:rsidR="009610B4" w:rsidRPr="00423DAC" w:rsidRDefault="009610B4" w:rsidP="00FE29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3517" w:type="dxa"/>
          </w:tcPr>
          <w:p w14:paraId="73DECFE9" w14:textId="77777777" w:rsidR="009610B4" w:rsidRPr="00423DAC" w:rsidRDefault="009610B4" w:rsidP="00FE29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423DAC" w:rsidRPr="00423DAC" w14:paraId="6901D2AD" w14:textId="77777777" w:rsidTr="00FE2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5" w:type="dxa"/>
          </w:tcPr>
          <w:p w14:paraId="3A42D389" w14:textId="36A80D1B" w:rsidR="00423DAC" w:rsidRPr="00423DAC" w:rsidRDefault="00423DAC" w:rsidP="00FE2928">
            <w:pPr>
              <w:rPr>
                <w:b w:val="0"/>
              </w:rPr>
            </w:pPr>
            <w:r w:rsidRPr="00423DAC">
              <w:rPr>
                <w:b w:val="0"/>
              </w:rPr>
              <w:lastRenderedPageBreak/>
              <w:t>Líder de Proyecto</w:t>
            </w:r>
          </w:p>
        </w:tc>
        <w:tc>
          <w:tcPr>
            <w:tcW w:w="3517" w:type="dxa"/>
          </w:tcPr>
          <w:p w14:paraId="30B9FA00" w14:textId="77777777" w:rsidR="00423DAC" w:rsidRPr="00423DAC" w:rsidRDefault="00423DAC" w:rsidP="00FE2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3517" w:type="dxa"/>
          </w:tcPr>
          <w:p w14:paraId="69B8938F" w14:textId="77777777" w:rsidR="00423DAC" w:rsidRPr="00423DAC" w:rsidRDefault="00423DAC" w:rsidP="00FE2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</w:tbl>
    <w:p w14:paraId="0182461B" w14:textId="77777777" w:rsidR="009610B4" w:rsidRDefault="009610B4" w:rsidP="009610B4"/>
    <w:p w14:paraId="6CAA5BD0" w14:textId="77777777" w:rsidR="00305672" w:rsidRDefault="00305672">
      <w:r>
        <w:br w:type="page"/>
      </w:r>
    </w:p>
    <w:p w14:paraId="68B502FE" w14:textId="77777777" w:rsidR="003403E5" w:rsidRDefault="003403E5" w:rsidP="003403E5">
      <w:pPr>
        <w:pStyle w:val="Ttulo1"/>
        <w:numPr>
          <w:ilvl w:val="0"/>
          <w:numId w:val="4"/>
        </w:numPr>
      </w:pPr>
      <w:bookmarkStart w:id="10" w:name="_Toc402465021"/>
      <w:bookmarkStart w:id="11" w:name="_Toc463271744"/>
      <w:r>
        <w:lastRenderedPageBreak/>
        <w:t>Costos de Servicios / Productos</w:t>
      </w:r>
      <w:bookmarkEnd w:id="10"/>
      <w:bookmarkEnd w:id="11"/>
    </w:p>
    <w:p w14:paraId="0340C3D0" w14:textId="77777777" w:rsidR="003403E5" w:rsidRPr="00533602" w:rsidRDefault="003403E5" w:rsidP="003403E5">
      <w:pPr>
        <w:pStyle w:val="Standard"/>
        <w:widowControl w:val="0"/>
        <w:tabs>
          <w:tab w:val="left" w:pos="1323"/>
          <w:tab w:val="left" w:pos="2950"/>
          <w:tab w:val="left" w:pos="4210"/>
          <w:tab w:val="left" w:pos="6190"/>
          <w:tab w:val="left" w:pos="7270"/>
          <w:tab w:val="left" w:pos="9126"/>
          <w:tab w:val="left" w:pos="10746"/>
        </w:tabs>
        <w:spacing w:after="120"/>
        <w:ind w:left="360"/>
        <w:rPr>
          <w:rFonts w:cs="Arial"/>
          <w:b/>
          <w:i/>
          <w:sz w:val="18"/>
          <w:szCs w:val="18"/>
        </w:rPr>
      </w:pPr>
      <w:r w:rsidRPr="00533602">
        <w:rPr>
          <w:rFonts w:cs="Arial"/>
          <w:b/>
          <w:i/>
          <w:sz w:val="18"/>
          <w:szCs w:val="18"/>
        </w:rPr>
        <w:t>[Desc</w:t>
      </w:r>
      <w:r>
        <w:rPr>
          <w:rFonts w:cs="Arial"/>
          <w:b/>
          <w:i/>
          <w:sz w:val="18"/>
          <w:szCs w:val="18"/>
        </w:rPr>
        <w:t>ribir los costos asociados a servicios y/o productos donde interviene un proveedor</w:t>
      </w:r>
      <w:r w:rsidRPr="00533602">
        <w:rPr>
          <w:rFonts w:cs="Arial"/>
          <w:b/>
          <w:i/>
          <w:sz w:val="18"/>
          <w:szCs w:val="18"/>
        </w:rPr>
        <w:t>]</w:t>
      </w:r>
    </w:p>
    <w:p w14:paraId="66A4A780" w14:textId="77777777" w:rsidR="003403E5" w:rsidRPr="00D964B7" w:rsidRDefault="003403E5" w:rsidP="003403E5">
      <w:pPr>
        <w:rPr>
          <w:lang w:val="es-ES"/>
        </w:rPr>
      </w:pPr>
    </w:p>
    <w:tbl>
      <w:tblPr>
        <w:tblStyle w:val="Tabladelista3-nfasis1"/>
        <w:tblW w:w="0" w:type="auto"/>
        <w:tblBorders>
          <w:top w:val="single" w:sz="4" w:space="0" w:color="0A4875"/>
          <w:left w:val="single" w:sz="4" w:space="0" w:color="0A4875"/>
          <w:bottom w:val="single" w:sz="4" w:space="0" w:color="0A4875"/>
          <w:right w:val="single" w:sz="4" w:space="0" w:color="0A4875"/>
          <w:insideH w:val="single" w:sz="6" w:space="0" w:color="0A4875"/>
          <w:insideV w:val="single" w:sz="6" w:space="0" w:color="0A4875"/>
        </w:tblBorders>
        <w:tblLook w:val="04A0" w:firstRow="1" w:lastRow="0" w:firstColumn="1" w:lastColumn="0" w:noHBand="0" w:noVBand="1"/>
      </w:tblPr>
      <w:tblGrid>
        <w:gridCol w:w="1980"/>
        <w:gridCol w:w="1843"/>
        <w:gridCol w:w="2900"/>
        <w:gridCol w:w="1919"/>
        <w:gridCol w:w="1696"/>
      </w:tblGrid>
      <w:tr w:rsidR="003403E5" w14:paraId="2C72016E" w14:textId="77777777" w:rsidTr="00CA35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80" w:type="dxa"/>
            <w:tcBorders>
              <w:top w:val="single" w:sz="4" w:space="0" w:color="0A4875"/>
              <w:bottom w:val="single" w:sz="6" w:space="0" w:color="0A4875"/>
            </w:tcBorders>
            <w:shd w:val="clear" w:color="auto" w:fill="0A4875"/>
          </w:tcPr>
          <w:p w14:paraId="55BAC865" w14:textId="77777777" w:rsidR="003403E5" w:rsidRDefault="003403E5" w:rsidP="00CA35FE">
            <w:r>
              <w:t>Servicio / Producto</w:t>
            </w:r>
          </w:p>
        </w:tc>
        <w:tc>
          <w:tcPr>
            <w:tcW w:w="1843" w:type="dxa"/>
            <w:tcBorders>
              <w:top w:val="single" w:sz="4" w:space="0" w:color="0A4875"/>
              <w:bottom w:val="single" w:sz="6" w:space="0" w:color="0A4875"/>
            </w:tcBorders>
            <w:shd w:val="clear" w:color="auto" w:fill="0A4875"/>
          </w:tcPr>
          <w:p w14:paraId="79A6B4F0" w14:textId="77777777" w:rsidR="003403E5" w:rsidRDefault="003403E5" w:rsidP="00CA35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</w:t>
            </w:r>
          </w:p>
        </w:tc>
        <w:tc>
          <w:tcPr>
            <w:tcW w:w="2900" w:type="dxa"/>
            <w:tcBorders>
              <w:top w:val="single" w:sz="4" w:space="0" w:color="0A4875"/>
              <w:bottom w:val="single" w:sz="6" w:space="0" w:color="0A4875"/>
            </w:tcBorders>
            <w:shd w:val="clear" w:color="auto" w:fill="0A4875"/>
          </w:tcPr>
          <w:p w14:paraId="0B784AC2" w14:textId="77777777" w:rsidR="003403E5" w:rsidRDefault="003403E5" w:rsidP="00CA35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919" w:type="dxa"/>
            <w:tcBorders>
              <w:top w:val="single" w:sz="4" w:space="0" w:color="0A4875"/>
              <w:bottom w:val="single" w:sz="6" w:space="0" w:color="0A4875"/>
            </w:tcBorders>
            <w:shd w:val="clear" w:color="auto" w:fill="0A4875"/>
          </w:tcPr>
          <w:p w14:paraId="20D8B9CA" w14:textId="77777777" w:rsidR="003403E5" w:rsidRDefault="003403E5" w:rsidP="00CA35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Contratación</w:t>
            </w:r>
          </w:p>
        </w:tc>
        <w:tc>
          <w:tcPr>
            <w:tcW w:w="1696" w:type="dxa"/>
            <w:tcBorders>
              <w:top w:val="single" w:sz="4" w:space="0" w:color="0A4875"/>
              <w:bottom w:val="single" w:sz="6" w:space="0" w:color="0A4875"/>
            </w:tcBorders>
            <w:shd w:val="clear" w:color="auto" w:fill="0A4875"/>
          </w:tcPr>
          <w:p w14:paraId="355C2E89" w14:textId="77777777" w:rsidR="003403E5" w:rsidRDefault="003403E5" w:rsidP="00CA35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Costo</w:t>
            </w:r>
          </w:p>
        </w:tc>
      </w:tr>
      <w:tr w:rsidR="003403E5" w14:paraId="7A33E8C2" w14:textId="77777777" w:rsidTr="00CA3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6" w:space="0" w:color="0A4875"/>
              <w:bottom w:val="single" w:sz="6" w:space="0" w:color="0A4875"/>
            </w:tcBorders>
          </w:tcPr>
          <w:p w14:paraId="2CADB3A0" w14:textId="77777777" w:rsidR="003403E5" w:rsidRPr="00F767A8" w:rsidRDefault="003403E5" w:rsidP="00CA35FE">
            <w:pPr>
              <w:rPr>
                <w:b w:val="0"/>
              </w:rPr>
            </w:pPr>
          </w:p>
        </w:tc>
        <w:tc>
          <w:tcPr>
            <w:tcW w:w="1843" w:type="dxa"/>
            <w:tcBorders>
              <w:top w:val="single" w:sz="6" w:space="0" w:color="0A4875"/>
              <w:bottom w:val="single" w:sz="6" w:space="0" w:color="0A4875"/>
            </w:tcBorders>
          </w:tcPr>
          <w:p w14:paraId="1ED0D2B9" w14:textId="77777777" w:rsidR="003403E5" w:rsidRPr="00F767A8" w:rsidRDefault="003403E5" w:rsidP="00CA3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00" w:type="dxa"/>
            <w:tcBorders>
              <w:top w:val="single" w:sz="6" w:space="0" w:color="0A4875"/>
              <w:bottom w:val="single" w:sz="6" w:space="0" w:color="0A4875"/>
            </w:tcBorders>
          </w:tcPr>
          <w:p w14:paraId="4C30D5A1" w14:textId="77777777" w:rsidR="003403E5" w:rsidRPr="00F767A8" w:rsidRDefault="003403E5" w:rsidP="00CA3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19" w:type="dxa"/>
            <w:tcBorders>
              <w:top w:val="single" w:sz="6" w:space="0" w:color="0A4875"/>
              <w:bottom w:val="single" w:sz="6" w:space="0" w:color="0A4875"/>
            </w:tcBorders>
          </w:tcPr>
          <w:p w14:paraId="088053D7" w14:textId="77777777" w:rsidR="003403E5" w:rsidRPr="00F767A8" w:rsidRDefault="003403E5" w:rsidP="00CA3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96" w:type="dxa"/>
            <w:tcBorders>
              <w:top w:val="single" w:sz="6" w:space="0" w:color="0A4875"/>
              <w:bottom w:val="single" w:sz="6" w:space="0" w:color="0A4875"/>
            </w:tcBorders>
          </w:tcPr>
          <w:p w14:paraId="3E1D041F" w14:textId="77777777" w:rsidR="003403E5" w:rsidRPr="00F767A8" w:rsidRDefault="003403E5" w:rsidP="00CA35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403E5" w14:paraId="7BBD5077" w14:textId="77777777" w:rsidTr="00CA35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6" w:space="0" w:color="0A4875"/>
            </w:tcBorders>
          </w:tcPr>
          <w:p w14:paraId="34754FF7" w14:textId="77777777" w:rsidR="003403E5" w:rsidRPr="00F767A8" w:rsidRDefault="003403E5" w:rsidP="00CA35FE">
            <w:pPr>
              <w:rPr>
                <w:b w:val="0"/>
              </w:rPr>
            </w:pPr>
          </w:p>
        </w:tc>
        <w:tc>
          <w:tcPr>
            <w:tcW w:w="1843" w:type="dxa"/>
            <w:tcBorders>
              <w:top w:val="single" w:sz="6" w:space="0" w:color="0A4875"/>
            </w:tcBorders>
          </w:tcPr>
          <w:p w14:paraId="13898961" w14:textId="77777777" w:rsidR="003403E5" w:rsidRPr="00F767A8" w:rsidRDefault="003403E5" w:rsidP="00CA3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00" w:type="dxa"/>
            <w:tcBorders>
              <w:top w:val="single" w:sz="6" w:space="0" w:color="0A4875"/>
            </w:tcBorders>
          </w:tcPr>
          <w:p w14:paraId="1E680F21" w14:textId="77777777" w:rsidR="003403E5" w:rsidRPr="00F767A8" w:rsidRDefault="003403E5" w:rsidP="00CA3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19" w:type="dxa"/>
            <w:tcBorders>
              <w:top w:val="single" w:sz="6" w:space="0" w:color="0A4875"/>
            </w:tcBorders>
          </w:tcPr>
          <w:p w14:paraId="19192401" w14:textId="77777777" w:rsidR="003403E5" w:rsidRPr="00F767A8" w:rsidRDefault="003403E5" w:rsidP="00CA3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96" w:type="dxa"/>
            <w:tcBorders>
              <w:top w:val="single" w:sz="6" w:space="0" w:color="0A4875"/>
            </w:tcBorders>
          </w:tcPr>
          <w:p w14:paraId="74870AFC" w14:textId="77777777" w:rsidR="003403E5" w:rsidRPr="00F767A8" w:rsidRDefault="003403E5" w:rsidP="00CA35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8C4ED3A" w14:textId="77777777" w:rsidR="003403E5" w:rsidRPr="00E4202A" w:rsidRDefault="003403E5" w:rsidP="003403E5"/>
    <w:p w14:paraId="60E5BDF3" w14:textId="77777777" w:rsidR="003403E5" w:rsidRDefault="003403E5" w:rsidP="00305672">
      <w:pPr>
        <w:pStyle w:val="Ttulo1"/>
        <w:rPr>
          <w:b/>
        </w:rPr>
      </w:pPr>
    </w:p>
    <w:sectPr w:rsidR="003403E5" w:rsidSect="00001343">
      <w:headerReference w:type="default" r:id="rId12"/>
      <w:footerReference w:type="default" r:id="rId13"/>
      <w:headerReference w:type="first" r:id="rId14"/>
      <w:pgSz w:w="12240" w:h="15840"/>
      <w:pgMar w:top="1417" w:right="758" w:bottom="567" w:left="1134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4BC889" w14:textId="77777777" w:rsidR="00A07A80" w:rsidRDefault="00A07A80" w:rsidP="009B5857">
      <w:pPr>
        <w:spacing w:after="0" w:line="240" w:lineRule="auto"/>
      </w:pPr>
      <w:r>
        <w:separator/>
      </w:r>
    </w:p>
  </w:endnote>
  <w:endnote w:type="continuationSeparator" w:id="0">
    <w:p w14:paraId="13CDBCAB" w14:textId="77777777" w:rsidR="00A07A80" w:rsidRDefault="00A07A80" w:rsidP="009B58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1027963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07E553D" w14:textId="77777777" w:rsidR="00C558EA" w:rsidRDefault="00C558EA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F3171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F3171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998CBD2" w14:textId="77777777" w:rsidR="00C558EA" w:rsidRDefault="00C558EA" w:rsidP="0094406E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3B41CC" w14:textId="77777777" w:rsidR="00A07A80" w:rsidRDefault="00A07A80" w:rsidP="009B5857">
      <w:pPr>
        <w:spacing w:after="0" w:line="240" w:lineRule="auto"/>
      </w:pPr>
      <w:r>
        <w:separator/>
      </w:r>
    </w:p>
  </w:footnote>
  <w:footnote w:type="continuationSeparator" w:id="0">
    <w:p w14:paraId="185B75E9" w14:textId="77777777" w:rsidR="00A07A80" w:rsidRDefault="00A07A80" w:rsidP="009B58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16"/>
      <w:gridCol w:w="3546"/>
    </w:tblGrid>
    <w:tr w:rsidR="00C558EA" w14:paraId="41FD4C80" w14:textId="77777777" w:rsidTr="003F3171">
      <w:trPr>
        <w:trHeight w:val="368"/>
      </w:trPr>
      <w:tc>
        <w:tcPr>
          <w:tcW w:w="6416" w:type="dxa"/>
        </w:tcPr>
        <w:p w14:paraId="75BCF3E6" w14:textId="4D328457" w:rsidR="00C558EA" w:rsidRDefault="00C558EA" w:rsidP="009F37E9">
          <w:pPr>
            <w:pStyle w:val="Encabezado"/>
            <w:pBdr>
              <w:bottom w:val="single" w:sz="6" w:space="1" w:color="auto"/>
            </w:pBdr>
          </w:pPr>
          <w:r>
            <w:t xml:space="preserve">Acta de Inicio </w:t>
          </w:r>
          <w:r w:rsidR="00307C5C">
            <w:t>de Proyecto</w:t>
          </w:r>
        </w:p>
        <w:p w14:paraId="2037AB14" w14:textId="23B8BBCA" w:rsidR="003F3171" w:rsidRDefault="003F3171" w:rsidP="009F37E9">
          <w:pPr>
            <w:pStyle w:val="Encabezado"/>
          </w:pPr>
        </w:p>
      </w:tc>
      <w:tc>
        <w:tcPr>
          <w:tcW w:w="3546" w:type="dxa"/>
        </w:tcPr>
        <w:p w14:paraId="12AAEAC5" w14:textId="17D58B3C" w:rsidR="00C558EA" w:rsidRDefault="00C558EA" w:rsidP="009F37E9">
          <w:pPr>
            <w:pStyle w:val="Encabezado"/>
            <w:jc w:val="right"/>
          </w:pPr>
        </w:p>
      </w:tc>
    </w:tr>
    <w:tr w:rsidR="00C558EA" w14:paraId="3DB49764" w14:textId="77777777" w:rsidTr="003F3171">
      <w:trPr>
        <w:trHeight w:val="175"/>
      </w:trPr>
      <w:tc>
        <w:tcPr>
          <w:tcW w:w="9962" w:type="dxa"/>
          <w:gridSpan w:val="2"/>
        </w:tcPr>
        <w:p w14:paraId="5A16F4A7" w14:textId="260908A2" w:rsidR="00C558EA" w:rsidRDefault="00C558EA" w:rsidP="009F37E9">
          <w:pPr>
            <w:pStyle w:val="Encabezado"/>
            <w:jc w:val="right"/>
            <w:rPr>
              <w:noProof/>
              <w:lang w:eastAsia="es-AR"/>
            </w:rPr>
          </w:pPr>
        </w:p>
      </w:tc>
    </w:tr>
  </w:tbl>
  <w:p w14:paraId="5420A04F" w14:textId="77777777" w:rsidR="00C558EA" w:rsidRDefault="00C558EA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58"/>
      <w:gridCol w:w="3680"/>
    </w:tblGrid>
    <w:tr w:rsidR="00307C5C" w14:paraId="6E738A5D" w14:textId="77777777" w:rsidTr="003F3171">
      <w:tc>
        <w:tcPr>
          <w:tcW w:w="6658" w:type="dxa"/>
        </w:tcPr>
        <w:p w14:paraId="5277A249" w14:textId="6B70DFDC" w:rsidR="00307C5C" w:rsidRDefault="00307C5C" w:rsidP="00FE2928">
          <w:pPr>
            <w:pStyle w:val="Encabezado"/>
          </w:pPr>
          <w:r>
            <w:t>Acta de Inicio de Proyecto</w:t>
          </w:r>
        </w:p>
      </w:tc>
      <w:tc>
        <w:tcPr>
          <w:tcW w:w="3680" w:type="dxa"/>
        </w:tcPr>
        <w:p w14:paraId="5299B9A3" w14:textId="2A6EB43D" w:rsidR="00307C5C" w:rsidRDefault="00307C5C" w:rsidP="00FE2928">
          <w:pPr>
            <w:pStyle w:val="Encabezado"/>
            <w:jc w:val="right"/>
          </w:pPr>
          <w:r>
            <w:rPr>
              <w:noProof/>
              <w:lang w:eastAsia="es-AR"/>
            </w:rPr>
            <w:t xml:space="preserve"> </w:t>
          </w:r>
        </w:p>
      </w:tc>
    </w:tr>
    <w:tr w:rsidR="00307C5C" w14:paraId="14D64E7A" w14:textId="77777777" w:rsidTr="003F3171">
      <w:tc>
        <w:tcPr>
          <w:tcW w:w="6658" w:type="dxa"/>
        </w:tcPr>
        <w:p w14:paraId="008C4F07" w14:textId="21AD5AE8" w:rsidR="00307C5C" w:rsidRDefault="00307C5C" w:rsidP="00FE2928">
          <w:pPr>
            <w:pStyle w:val="Encabezado"/>
            <w:pBdr>
              <w:bottom w:val="single" w:sz="6" w:space="1" w:color="auto"/>
            </w:pBdr>
            <w:rPr>
              <w:b/>
            </w:rPr>
          </w:pPr>
        </w:p>
        <w:p w14:paraId="618FFE0E" w14:textId="20087C11" w:rsidR="003F3171" w:rsidRPr="009B5857" w:rsidRDefault="003F3171" w:rsidP="00FE2928">
          <w:pPr>
            <w:pStyle w:val="Encabezado"/>
            <w:rPr>
              <w:b/>
            </w:rPr>
          </w:pPr>
        </w:p>
      </w:tc>
      <w:tc>
        <w:tcPr>
          <w:tcW w:w="3680" w:type="dxa"/>
        </w:tcPr>
        <w:p w14:paraId="6C124B0E" w14:textId="77777777" w:rsidR="00307C5C" w:rsidRDefault="00307C5C" w:rsidP="00FE2928">
          <w:pPr>
            <w:pStyle w:val="Encabezado"/>
            <w:jc w:val="right"/>
            <w:rPr>
              <w:noProof/>
              <w:lang w:eastAsia="es-AR"/>
            </w:rPr>
          </w:pPr>
        </w:p>
      </w:tc>
    </w:tr>
  </w:tbl>
  <w:p w14:paraId="2091D087" w14:textId="77777777" w:rsidR="00307C5C" w:rsidRDefault="00307C5C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F52CC0"/>
    <w:multiLevelType w:val="hybridMultilevel"/>
    <w:tmpl w:val="FD9CD5F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D5B3D"/>
    <w:multiLevelType w:val="hybridMultilevel"/>
    <w:tmpl w:val="FD9CD5F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7574DB"/>
    <w:multiLevelType w:val="hybridMultilevel"/>
    <w:tmpl w:val="A0F8B1B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A92174"/>
    <w:multiLevelType w:val="hybridMultilevel"/>
    <w:tmpl w:val="26BE99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AC17E1"/>
    <w:multiLevelType w:val="hybridMultilevel"/>
    <w:tmpl w:val="B454AB00"/>
    <w:lvl w:ilvl="0" w:tplc="3BE65A9E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C7006D"/>
    <w:multiLevelType w:val="hybridMultilevel"/>
    <w:tmpl w:val="F78A25A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73A"/>
    <w:rsid w:val="00001343"/>
    <w:rsid w:val="00041713"/>
    <w:rsid w:val="00043692"/>
    <w:rsid w:val="00046027"/>
    <w:rsid w:val="00056456"/>
    <w:rsid w:val="00083DD2"/>
    <w:rsid w:val="000C006B"/>
    <w:rsid w:val="001366F8"/>
    <w:rsid w:val="0015007B"/>
    <w:rsid w:val="001823D3"/>
    <w:rsid w:val="001974DB"/>
    <w:rsid w:val="001A0630"/>
    <w:rsid w:val="001A7C5E"/>
    <w:rsid w:val="001B0D14"/>
    <w:rsid w:val="001C3B5C"/>
    <w:rsid w:val="001D3151"/>
    <w:rsid w:val="001E2CBE"/>
    <w:rsid w:val="001F4C8E"/>
    <w:rsid w:val="00207738"/>
    <w:rsid w:val="002226F1"/>
    <w:rsid w:val="00225A7F"/>
    <w:rsid w:val="002729E4"/>
    <w:rsid w:val="002733BC"/>
    <w:rsid w:val="00282718"/>
    <w:rsid w:val="002C1898"/>
    <w:rsid w:val="002C7C12"/>
    <w:rsid w:val="002D34A9"/>
    <w:rsid w:val="002D43A2"/>
    <w:rsid w:val="002D5D17"/>
    <w:rsid w:val="003045A0"/>
    <w:rsid w:val="00305672"/>
    <w:rsid w:val="00307C5C"/>
    <w:rsid w:val="00327B8B"/>
    <w:rsid w:val="003403E5"/>
    <w:rsid w:val="00344916"/>
    <w:rsid w:val="00387617"/>
    <w:rsid w:val="00390D89"/>
    <w:rsid w:val="003F3171"/>
    <w:rsid w:val="003F483F"/>
    <w:rsid w:val="00405A39"/>
    <w:rsid w:val="00406A71"/>
    <w:rsid w:val="00415F05"/>
    <w:rsid w:val="004236DC"/>
    <w:rsid w:val="00423DAC"/>
    <w:rsid w:val="0044581B"/>
    <w:rsid w:val="004C4E6D"/>
    <w:rsid w:val="004D1ED0"/>
    <w:rsid w:val="00534167"/>
    <w:rsid w:val="00663F7C"/>
    <w:rsid w:val="0068231F"/>
    <w:rsid w:val="006B0A4D"/>
    <w:rsid w:val="007362B7"/>
    <w:rsid w:val="0075199B"/>
    <w:rsid w:val="00772939"/>
    <w:rsid w:val="007B2EAE"/>
    <w:rsid w:val="00800E7B"/>
    <w:rsid w:val="00827456"/>
    <w:rsid w:val="008559E4"/>
    <w:rsid w:val="008770E9"/>
    <w:rsid w:val="008850B6"/>
    <w:rsid w:val="008867DC"/>
    <w:rsid w:val="00892BD5"/>
    <w:rsid w:val="00915B2C"/>
    <w:rsid w:val="0092273A"/>
    <w:rsid w:val="00941376"/>
    <w:rsid w:val="0094406E"/>
    <w:rsid w:val="00953B38"/>
    <w:rsid w:val="009610B4"/>
    <w:rsid w:val="009B5857"/>
    <w:rsid w:val="009C7334"/>
    <w:rsid w:val="009E02DE"/>
    <w:rsid w:val="009E3AAB"/>
    <w:rsid w:val="009F37E9"/>
    <w:rsid w:val="009F67BF"/>
    <w:rsid w:val="00A07A80"/>
    <w:rsid w:val="00A1247E"/>
    <w:rsid w:val="00AE4CCF"/>
    <w:rsid w:val="00B12142"/>
    <w:rsid w:val="00B70D3A"/>
    <w:rsid w:val="00B7607B"/>
    <w:rsid w:val="00B918BA"/>
    <w:rsid w:val="00BE2D8B"/>
    <w:rsid w:val="00C43175"/>
    <w:rsid w:val="00C558EA"/>
    <w:rsid w:val="00C74A29"/>
    <w:rsid w:val="00CB6F9D"/>
    <w:rsid w:val="00CD0CFC"/>
    <w:rsid w:val="00CD714B"/>
    <w:rsid w:val="00D46D40"/>
    <w:rsid w:val="00D5311D"/>
    <w:rsid w:val="00E00497"/>
    <w:rsid w:val="00E3352A"/>
    <w:rsid w:val="00E439A1"/>
    <w:rsid w:val="00EB0B4C"/>
    <w:rsid w:val="00EB47CB"/>
    <w:rsid w:val="00EC0803"/>
    <w:rsid w:val="00EC5564"/>
    <w:rsid w:val="00EE40C3"/>
    <w:rsid w:val="00F165EC"/>
    <w:rsid w:val="00F76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5F96BFF8"/>
  <w15:docId w15:val="{AFF79B49-DDF3-4C6C-8CCD-FEAE532F4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6027"/>
  </w:style>
  <w:style w:type="paragraph" w:styleId="Ttulo1">
    <w:name w:val="heading 1"/>
    <w:basedOn w:val="Normal"/>
    <w:next w:val="Normal"/>
    <w:link w:val="Ttulo1Car"/>
    <w:uiPriority w:val="9"/>
    <w:qFormat/>
    <w:rsid w:val="00CD71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A487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71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A487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D71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4875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D71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A487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714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A4875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602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760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602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760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602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602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714B"/>
    <w:rPr>
      <w:rFonts w:asciiTheme="majorHAnsi" w:eastAsiaTheme="majorEastAsia" w:hAnsiTheme="majorHAnsi" w:cstheme="majorBidi"/>
      <w:color w:val="0A487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D714B"/>
    <w:rPr>
      <w:rFonts w:asciiTheme="majorHAnsi" w:eastAsiaTheme="majorEastAsia" w:hAnsiTheme="majorHAnsi" w:cstheme="majorBidi"/>
      <w:color w:val="0A4875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CD714B"/>
    <w:rPr>
      <w:rFonts w:asciiTheme="majorHAnsi" w:eastAsiaTheme="majorEastAsia" w:hAnsiTheme="majorHAnsi" w:cstheme="majorBidi"/>
      <w:color w:val="0A4875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CD714B"/>
    <w:rPr>
      <w:rFonts w:asciiTheme="majorHAnsi" w:eastAsiaTheme="majorEastAsia" w:hAnsiTheme="majorHAnsi" w:cstheme="majorBidi"/>
      <w:i/>
      <w:iCs/>
      <w:color w:val="0A487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714B"/>
    <w:rPr>
      <w:rFonts w:asciiTheme="majorHAnsi" w:eastAsiaTheme="majorEastAsia" w:hAnsiTheme="majorHAnsi" w:cstheme="majorBidi"/>
      <w:color w:val="0A4875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6027"/>
    <w:rPr>
      <w:rFonts w:asciiTheme="majorHAnsi" w:eastAsiaTheme="majorEastAsia" w:hAnsiTheme="majorHAnsi" w:cstheme="majorBidi"/>
      <w:color w:val="003760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6027"/>
    <w:rPr>
      <w:rFonts w:asciiTheme="majorHAnsi" w:eastAsiaTheme="majorEastAsia" w:hAnsiTheme="majorHAnsi" w:cstheme="majorBidi"/>
      <w:i/>
      <w:iCs/>
      <w:color w:val="003760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602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602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046027"/>
    <w:pPr>
      <w:spacing w:after="200" w:line="240" w:lineRule="auto"/>
    </w:pPr>
    <w:rPr>
      <w:i/>
      <w:iCs/>
      <w:color w:val="373545" w:themeColor="text2"/>
      <w:sz w:val="18"/>
      <w:szCs w:val="18"/>
    </w:rPr>
  </w:style>
  <w:style w:type="paragraph" w:styleId="Puesto">
    <w:name w:val="Title"/>
    <w:basedOn w:val="Normal"/>
    <w:next w:val="Normal"/>
    <w:link w:val="PuestoCar"/>
    <w:uiPriority w:val="10"/>
    <w:qFormat/>
    <w:rsid w:val="000460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046027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6027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046027"/>
    <w:rPr>
      <w:color w:val="5A5A5A" w:themeColor="text1" w:themeTint="A5"/>
      <w:spacing w:val="15"/>
    </w:rPr>
  </w:style>
  <w:style w:type="character" w:styleId="Textoennegrita">
    <w:name w:val="Strong"/>
    <w:basedOn w:val="Fuentedeprrafopredeter"/>
    <w:uiPriority w:val="22"/>
    <w:qFormat/>
    <w:rsid w:val="00046027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046027"/>
    <w:rPr>
      <w:i/>
      <w:iCs/>
      <w:color w:val="auto"/>
    </w:rPr>
  </w:style>
  <w:style w:type="paragraph" w:styleId="Sinespaciado">
    <w:name w:val="No Spacing"/>
    <w:link w:val="SinespaciadoCar"/>
    <w:uiPriority w:val="1"/>
    <w:qFormat/>
    <w:rsid w:val="00046027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046027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6027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714B"/>
    <w:pPr>
      <w:pBdr>
        <w:top w:val="single" w:sz="4" w:space="10" w:color="0070C0" w:themeColor="accent1"/>
        <w:bottom w:val="single" w:sz="4" w:space="10" w:color="0070C0" w:themeColor="accent1"/>
      </w:pBdr>
      <w:spacing w:before="360" w:after="360"/>
      <w:ind w:left="864" w:right="864"/>
      <w:jc w:val="center"/>
    </w:pPr>
    <w:rPr>
      <w:i/>
      <w:iCs/>
      <w:color w:val="97CA3D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714B"/>
    <w:rPr>
      <w:i/>
      <w:iCs/>
      <w:color w:val="97CA3D"/>
    </w:rPr>
  </w:style>
  <w:style w:type="character" w:styleId="nfasissutil">
    <w:name w:val="Subtle Emphasis"/>
    <w:basedOn w:val="Fuentedeprrafopredeter"/>
    <w:uiPriority w:val="19"/>
    <w:qFormat/>
    <w:rsid w:val="00046027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CD714B"/>
    <w:rPr>
      <w:i/>
      <w:iCs/>
      <w:color w:val="97CA3D"/>
    </w:rPr>
  </w:style>
  <w:style w:type="character" w:styleId="Referenciasutil">
    <w:name w:val="Subtle Reference"/>
    <w:basedOn w:val="Fuentedeprrafopredeter"/>
    <w:uiPriority w:val="31"/>
    <w:qFormat/>
    <w:rsid w:val="00046027"/>
    <w:rPr>
      <w:smallCaps/>
      <w:color w:val="404040" w:themeColor="text1" w:themeTint="BF"/>
    </w:rPr>
  </w:style>
  <w:style w:type="character" w:styleId="Referenciaintensa">
    <w:name w:val="Intense Reference"/>
    <w:basedOn w:val="Fuentedeprrafopredeter"/>
    <w:uiPriority w:val="32"/>
    <w:qFormat/>
    <w:rsid w:val="00CD714B"/>
    <w:rPr>
      <w:b/>
      <w:bCs/>
      <w:smallCaps/>
      <w:color w:val="97CA3D"/>
      <w:spacing w:val="5"/>
    </w:rPr>
  </w:style>
  <w:style w:type="character" w:styleId="Ttulodellibro">
    <w:name w:val="Book Title"/>
    <w:basedOn w:val="Fuentedeprrafopredeter"/>
    <w:uiPriority w:val="33"/>
    <w:qFormat/>
    <w:rsid w:val="00046027"/>
    <w:rPr>
      <w:b/>
      <w:bCs/>
      <w:i/>
      <w:iCs/>
      <w:spacing w:val="5"/>
    </w:rPr>
  </w:style>
  <w:style w:type="paragraph" w:styleId="TtulodeTDC">
    <w:name w:val="TOC Heading"/>
    <w:basedOn w:val="Ttulo1"/>
    <w:next w:val="Normal"/>
    <w:uiPriority w:val="39"/>
    <w:unhideWhenUsed/>
    <w:qFormat/>
    <w:rsid w:val="00CD714B"/>
    <w:pPr>
      <w:outlineLvl w:val="9"/>
    </w:pPr>
  </w:style>
  <w:style w:type="table" w:styleId="Tablaconcuadrcula">
    <w:name w:val="Table Grid"/>
    <w:basedOn w:val="Tablanormal"/>
    <w:uiPriority w:val="39"/>
    <w:rsid w:val="00E43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delista3-nfasis51">
    <w:name w:val="Tabla de lista 3 - Énfasis 51"/>
    <w:basedOn w:val="Tablanormal"/>
    <w:uiPriority w:val="48"/>
    <w:rsid w:val="009B5857"/>
    <w:pPr>
      <w:spacing w:after="0" w:line="240" w:lineRule="auto"/>
    </w:pPr>
    <w:tblPr>
      <w:tblStyleRowBandSize w:val="1"/>
      <w:tblStyleColBandSize w:val="1"/>
      <w:tblBorders>
        <w:top w:val="single" w:sz="4" w:space="0" w:color="84ACB6" w:themeColor="accent5"/>
        <w:left w:val="single" w:sz="4" w:space="0" w:color="84ACB6" w:themeColor="accent5"/>
        <w:bottom w:val="single" w:sz="4" w:space="0" w:color="84ACB6" w:themeColor="accent5"/>
        <w:right w:val="single" w:sz="4" w:space="0" w:color="84ACB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4ACB6" w:themeFill="accent5"/>
      </w:tcPr>
    </w:tblStylePr>
    <w:tblStylePr w:type="lastRow">
      <w:rPr>
        <w:b/>
        <w:bCs/>
      </w:rPr>
      <w:tblPr/>
      <w:tcPr>
        <w:tcBorders>
          <w:top w:val="double" w:sz="4" w:space="0" w:color="84ACB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4ACB6" w:themeColor="accent5"/>
          <w:right w:val="single" w:sz="4" w:space="0" w:color="84ACB6" w:themeColor="accent5"/>
        </w:tcBorders>
      </w:tcPr>
    </w:tblStylePr>
    <w:tblStylePr w:type="band1Horz">
      <w:tblPr/>
      <w:tcPr>
        <w:tcBorders>
          <w:top w:val="single" w:sz="4" w:space="0" w:color="84ACB6" w:themeColor="accent5"/>
          <w:bottom w:val="single" w:sz="4" w:space="0" w:color="84ACB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4ACB6" w:themeColor="accent5"/>
          <w:left w:val="nil"/>
        </w:tcBorders>
      </w:tcPr>
    </w:tblStylePr>
    <w:tblStylePr w:type="swCell">
      <w:tblPr/>
      <w:tcPr>
        <w:tcBorders>
          <w:top w:val="double" w:sz="4" w:space="0" w:color="84ACB6" w:themeColor="accent5"/>
          <w:right w:val="nil"/>
        </w:tcBorders>
      </w:tcPr>
    </w:tblStylePr>
  </w:style>
  <w:style w:type="table" w:customStyle="1" w:styleId="Tabladelista3-nfasis21">
    <w:name w:val="Tabla de lista 3 - Énfasis 21"/>
    <w:basedOn w:val="Tablanormal"/>
    <w:uiPriority w:val="48"/>
    <w:rsid w:val="009B5857"/>
    <w:pPr>
      <w:spacing w:after="0" w:line="240" w:lineRule="auto"/>
    </w:pPr>
    <w:tblPr>
      <w:tblStyleRowBandSize w:val="1"/>
      <w:tblStyleColBandSize w:val="1"/>
      <w:tblBorders>
        <w:top w:val="single" w:sz="4" w:space="0" w:color="00B0F0" w:themeColor="accent2"/>
        <w:left w:val="single" w:sz="4" w:space="0" w:color="00B0F0" w:themeColor="accent2"/>
        <w:bottom w:val="single" w:sz="4" w:space="0" w:color="00B0F0" w:themeColor="accent2"/>
        <w:right w:val="single" w:sz="4" w:space="0" w:color="00B0F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B0F0" w:themeFill="accent2"/>
      </w:tcPr>
    </w:tblStylePr>
    <w:tblStylePr w:type="lastRow">
      <w:rPr>
        <w:b/>
        <w:bCs/>
      </w:rPr>
      <w:tblPr/>
      <w:tcPr>
        <w:tcBorders>
          <w:top w:val="double" w:sz="4" w:space="0" w:color="00B0F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0F0" w:themeColor="accent2"/>
          <w:right w:val="single" w:sz="4" w:space="0" w:color="00B0F0" w:themeColor="accent2"/>
        </w:tcBorders>
      </w:tcPr>
    </w:tblStylePr>
    <w:tblStylePr w:type="band1Horz">
      <w:tblPr/>
      <w:tcPr>
        <w:tcBorders>
          <w:top w:val="single" w:sz="4" w:space="0" w:color="00B0F0" w:themeColor="accent2"/>
          <w:bottom w:val="single" w:sz="4" w:space="0" w:color="00B0F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0F0" w:themeColor="accent2"/>
          <w:left w:val="nil"/>
        </w:tcBorders>
      </w:tcPr>
    </w:tblStylePr>
    <w:tblStylePr w:type="swCell">
      <w:tblPr/>
      <w:tcPr>
        <w:tcBorders>
          <w:top w:val="double" w:sz="4" w:space="0" w:color="00B0F0" w:themeColor="accent2"/>
          <w:right w:val="nil"/>
        </w:tcBorders>
      </w:tcPr>
    </w:tblStylePr>
  </w:style>
  <w:style w:type="table" w:customStyle="1" w:styleId="Tabladelista3-nfasis41">
    <w:name w:val="Tabla de lista 3 - Énfasis 41"/>
    <w:basedOn w:val="Tablanormal"/>
    <w:uiPriority w:val="48"/>
    <w:rsid w:val="009B5857"/>
    <w:pPr>
      <w:spacing w:after="0" w:line="240" w:lineRule="auto"/>
    </w:pPr>
    <w:tblPr>
      <w:tblStyleRowBandSize w:val="1"/>
      <w:tblStyleColBandSize w:val="1"/>
      <w:tblBorders>
        <w:top w:val="single" w:sz="4" w:space="0" w:color="7A8C8E" w:themeColor="accent4"/>
        <w:left w:val="single" w:sz="4" w:space="0" w:color="7A8C8E" w:themeColor="accent4"/>
        <w:bottom w:val="single" w:sz="4" w:space="0" w:color="7A8C8E" w:themeColor="accent4"/>
        <w:right w:val="single" w:sz="4" w:space="0" w:color="7A8C8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8C8E" w:themeFill="accent4"/>
      </w:tcPr>
    </w:tblStylePr>
    <w:tblStylePr w:type="lastRow">
      <w:rPr>
        <w:b/>
        <w:bCs/>
      </w:rPr>
      <w:tblPr/>
      <w:tcPr>
        <w:tcBorders>
          <w:top w:val="double" w:sz="4" w:space="0" w:color="7A8C8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8C8E" w:themeColor="accent4"/>
          <w:right w:val="single" w:sz="4" w:space="0" w:color="7A8C8E" w:themeColor="accent4"/>
        </w:tcBorders>
      </w:tcPr>
    </w:tblStylePr>
    <w:tblStylePr w:type="band1Horz">
      <w:tblPr/>
      <w:tcPr>
        <w:tcBorders>
          <w:top w:val="single" w:sz="4" w:space="0" w:color="7A8C8E" w:themeColor="accent4"/>
          <w:bottom w:val="single" w:sz="4" w:space="0" w:color="7A8C8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8C8E" w:themeColor="accent4"/>
          <w:left w:val="nil"/>
        </w:tcBorders>
      </w:tcPr>
    </w:tblStylePr>
    <w:tblStylePr w:type="swCell">
      <w:tblPr/>
      <w:tcPr>
        <w:tcBorders>
          <w:top w:val="double" w:sz="4" w:space="0" w:color="7A8C8E" w:themeColor="accent4"/>
          <w:right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9B58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5857"/>
  </w:style>
  <w:style w:type="paragraph" w:styleId="Piedepgina">
    <w:name w:val="footer"/>
    <w:basedOn w:val="Normal"/>
    <w:link w:val="PiedepginaCar"/>
    <w:uiPriority w:val="99"/>
    <w:unhideWhenUsed/>
    <w:rsid w:val="009B58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5857"/>
  </w:style>
  <w:style w:type="table" w:customStyle="1" w:styleId="Tabladecuadrcula4-nfasis11">
    <w:name w:val="Tabla de cuadrícula 4 - Énfasis 11"/>
    <w:basedOn w:val="Tablanormal"/>
    <w:uiPriority w:val="49"/>
    <w:rsid w:val="00EC0803"/>
    <w:pPr>
      <w:spacing w:after="0" w:line="240" w:lineRule="auto"/>
    </w:pPr>
    <w:tblPr>
      <w:tblStyleRowBandSize w:val="1"/>
      <w:tblStyleColBandSize w:val="1"/>
      <w:tblBorders>
        <w:top w:val="single" w:sz="4" w:space="0" w:color="40AEFF" w:themeColor="accent1" w:themeTint="99"/>
        <w:left w:val="single" w:sz="4" w:space="0" w:color="40AEFF" w:themeColor="accent1" w:themeTint="99"/>
        <w:bottom w:val="single" w:sz="4" w:space="0" w:color="40AEFF" w:themeColor="accent1" w:themeTint="99"/>
        <w:right w:val="single" w:sz="4" w:space="0" w:color="40AEFF" w:themeColor="accent1" w:themeTint="99"/>
        <w:insideH w:val="single" w:sz="4" w:space="0" w:color="40AEFF" w:themeColor="accent1" w:themeTint="99"/>
        <w:insideV w:val="single" w:sz="4" w:space="0" w:color="40AE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0C0" w:themeColor="accent1"/>
          <w:left w:val="single" w:sz="4" w:space="0" w:color="0070C0" w:themeColor="accent1"/>
          <w:bottom w:val="single" w:sz="4" w:space="0" w:color="0070C0" w:themeColor="accent1"/>
          <w:right w:val="single" w:sz="4" w:space="0" w:color="0070C0" w:themeColor="accent1"/>
          <w:insideH w:val="nil"/>
          <w:insideV w:val="nil"/>
        </w:tcBorders>
        <w:shd w:val="clear" w:color="auto" w:fill="0070C0" w:themeFill="accent1"/>
      </w:tcPr>
    </w:tblStylePr>
    <w:tblStylePr w:type="lastRow">
      <w:rPr>
        <w:b/>
        <w:bCs/>
      </w:rPr>
      <w:tblPr/>
      <w:tcPr>
        <w:tcBorders>
          <w:top w:val="double" w:sz="4" w:space="0" w:color="0070C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E4FF" w:themeFill="accent1" w:themeFillTint="33"/>
      </w:tcPr>
    </w:tblStylePr>
    <w:tblStylePr w:type="band1Horz">
      <w:tblPr/>
      <w:tcPr>
        <w:shd w:val="clear" w:color="auto" w:fill="BFE4FF" w:themeFill="accent1" w:themeFillTint="33"/>
      </w:tcPr>
    </w:tblStylePr>
  </w:style>
  <w:style w:type="table" w:customStyle="1" w:styleId="Tabladelista3-nfasis11">
    <w:name w:val="Tabla de lista 3 - Énfasis 11"/>
    <w:basedOn w:val="Tablanormal"/>
    <w:uiPriority w:val="48"/>
    <w:rsid w:val="00EC0803"/>
    <w:pPr>
      <w:spacing w:after="0" w:line="240" w:lineRule="auto"/>
    </w:pPr>
    <w:tblPr>
      <w:tblStyleRowBandSize w:val="1"/>
      <w:tblStyleColBandSize w:val="1"/>
      <w:tblBorders>
        <w:top w:val="single" w:sz="4" w:space="0" w:color="0070C0" w:themeColor="accent1"/>
        <w:left w:val="single" w:sz="4" w:space="0" w:color="0070C0" w:themeColor="accent1"/>
        <w:bottom w:val="single" w:sz="4" w:space="0" w:color="0070C0" w:themeColor="accent1"/>
        <w:right w:val="single" w:sz="4" w:space="0" w:color="0070C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0C0" w:themeFill="accent1"/>
      </w:tcPr>
    </w:tblStylePr>
    <w:tblStylePr w:type="lastRow">
      <w:rPr>
        <w:b/>
        <w:bCs/>
      </w:rPr>
      <w:tblPr/>
      <w:tcPr>
        <w:tcBorders>
          <w:top w:val="double" w:sz="4" w:space="0" w:color="0070C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0C0" w:themeColor="accent1"/>
          <w:right w:val="single" w:sz="4" w:space="0" w:color="0070C0" w:themeColor="accent1"/>
        </w:tcBorders>
      </w:tcPr>
    </w:tblStylePr>
    <w:tblStylePr w:type="band1Horz">
      <w:tblPr/>
      <w:tcPr>
        <w:tcBorders>
          <w:top w:val="single" w:sz="4" w:space="0" w:color="0070C0" w:themeColor="accent1"/>
          <w:bottom w:val="single" w:sz="4" w:space="0" w:color="0070C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0C0" w:themeColor="accent1"/>
          <w:left w:val="nil"/>
        </w:tcBorders>
      </w:tcPr>
    </w:tblStylePr>
    <w:tblStylePr w:type="swCell">
      <w:tblPr/>
      <w:tcPr>
        <w:tcBorders>
          <w:top w:val="double" w:sz="4" w:space="0" w:color="0070C0" w:themeColor="accent1"/>
          <w:right w:val="nil"/>
        </w:tcBorders>
      </w:tcPr>
    </w:tblStylePr>
  </w:style>
  <w:style w:type="table" w:customStyle="1" w:styleId="Cuadrculadetablaclara1">
    <w:name w:val="Cuadrícula de tabla clara1"/>
    <w:basedOn w:val="Tablanormal"/>
    <w:uiPriority w:val="40"/>
    <w:rsid w:val="00EC080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decuadrcula1clara-nfasis31">
    <w:name w:val="Tabla de cuadrícula 1 clara - Énfasis 31"/>
    <w:basedOn w:val="Tablanormal"/>
    <w:uiPriority w:val="46"/>
    <w:rsid w:val="00046027"/>
    <w:pPr>
      <w:spacing w:after="0" w:line="240" w:lineRule="auto"/>
    </w:pPr>
    <w:tblPr>
      <w:tblStyleRowBandSize w:val="1"/>
      <w:tblStyleColBandSize w:val="1"/>
      <w:tblBorders>
        <w:top w:val="single" w:sz="4" w:space="0" w:color="C7E4DB" w:themeColor="accent3" w:themeTint="66"/>
        <w:left w:val="single" w:sz="4" w:space="0" w:color="C7E4DB" w:themeColor="accent3" w:themeTint="66"/>
        <w:bottom w:val="single" w:sz="4" w:space="0" w:color="C7E4DB" w:themeColor="accent3" w:themeTint="66"/>
        <w:right w:val="single" w:sz="4" w:space="0" w:color="C7E4DB" w:themeColor="accent3" w:themeTint="66"/>
        <w:insideH w:val="single" w:sz="4" w:space="0" w:color="C7E4DB" w:themeColor="accent3" w:themeTint="66"/>
        <w:insideV w:val="single" w:sz="4" w:space="0" w:color="C7E4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ACD7C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CD7C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cuadrcula1Claro-nfasis21">
    <w:name w:val="Tabla de cuadrícula 1 Claro - Énfasis 21"/>
    <w:basedOn w:val="Tablanormal"/>
    <w:uiPriority w:val="46"/>
    <w:rsid w:val="00046027"/>
    <w:pPr>
      <w:spacing w:after="0" w:line="240" w:lineRule="auto"/>
    </w:pPr>
    <w:tblPr>
      <w:tblStyleRowBandSize w:val="1"/>
      <w:tblStyleColBandSize w:val="1"/>
      <w:tblBorders>
        <w:top w:val="single" w:sz="4" w:space="0" w:color="93E2FF" w:themeColor="accent2" w:themeTint="66"/>
        <w:left w:val="single" w:sz="4" w:space="0" w:color="93E2FF" w:themeColor="accent2" w:themeTint="66"/>
        <w:bottom w:val="single" w:sz="4" w:space="0" w:color="93E2FF" w:themeColor="accent2" w:themeTint="66"/>
        <w:right w:val="single" w:sz="4" w:space="0" w:color="93E2FF" w:themeColor="accent2" w:themeTint="66"/>
        <w:insideH w:val="single" w:sz="4" w:space="0" w:color="93E2FF" w:themeColor="accent2" w:themeTint="66"/>
        <w:insideV w:val="single" w:sz="4" w:space="0" w:color="93E2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DD3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DD3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lista3-nfasis61">
    <w:name w:val="Tabla de lista 3 - Énfasis 61"/>
    <w:basedOn w:val="Tablanormal"/>
    <w:uiPriority w:val="48"/>
    <w:rsid w:val="00046027"/>
    <w:pPr>
      <w:spacing w:after="0" w:line="240" w:lineRule="auto"/>
    </w:pPr>
    <w:tblPr>
      <w:tblStyleRowBandSize w:val="1"/>
      <w:tblStyleColBandSize w:val="1"/>
      <w:tblBorders>
        <w:top w:val="single" w:sz="4" w:space="0" w:color="2683C6" w:themeColor="accent6"/>
        <w:left w:val="single" w:sz="4" w:space="0" w:color="2683C6" w:themeColor="accent6"/>
        <w:bottom w:val="single" w:sz="4" w:space="0" w:color="2683C6" w:themeColor="accent6"/>
        <w:right w:val="single" w:sz="4" w:space="0" w:color="2683C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683C6" w:themeFill="accent6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683C6" w:themeColor="accent6"/>
          <w:right w:val="single" w:sz="4" w:space="0" w:color="2683C6" w:themeColor="accent6"/>
        </w:tcBorders>
      </w:tcPr>
    </w:tblStylePr>
    <w:tblStylePr w:type="band1Horz">
      <w:tblPr/>
      <w:tcPr>
        <w:tcBorders>
          <w:top w:val="single" w:sz="4" w:space="0" w:color="2683C6" w:themeColor="accent6"/>
          <w:bottom w:val="single" w:sz="4" w:space="0" w:color="2683C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683C6" w:themeColor="accent6"/>
          <w:left w:val="nil"/>
        </w:tcBorders>
      </w:tcPr>
    </w:tblStylePr>
    <w:tblStylePr w:type="swCell">
      <w:tblPr/>
      <w:tcPr>
        <w:tcBorders>
          <w:top w:val="double" w:sz="4" w:space="0" w:color="2683C6" w:themeColor="accent6"/>
          <w:right w:val="nil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04602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4602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46027"/>
    <w:rPr>
      <w:color w:val="6B9F25" w:themeColor="hyperlink"/>
      <w:u w:val="singl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46027"/>
  </w:style>
  <w:style w:type="paragraph" w:styleId="Prrafodelista">
    <w:name w:val="List Paragraph"/>
    <w:basedOn w:val="Normal"/>
    <w:uiPriority w:val="34"/>
    <w:qFormat/>
    <w:rsid w:val="00B70D3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341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34167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25A7F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EB47C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B47C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B47C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B47C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B47CB"/>
    <w:rPr>
      <w:b/>
      <w:bC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4D1ED0"/>
    <w:pPr>
      <w:spacing w:after="100"/>
      <w:ind w:left="440"/>
    </w:pPr>
  </w:style>
  <w:style w:type="paragraph" w:customStyle="1" w:styleId="Standard">
    <w:name w:val="Standard"/>
    <w:qFormat/>
    <w:rsid w:val="00800E7B"/>
    <w:pPr>
      <w:suppressAutoHyphens/>
      <w:spacing w:before="120" w:after="0" w:line="240" w:lineRule="auto"/>
      <w:jc w:val="both"/>
    </w:pPr>
    <w:rPr>
      <w:rFonts w:ascii="Arial" w:eastAsia="Times New Roman" w:hAnsi="Arial" w:cs="Times New Roman"/>
      <w:kern w:val="16"/>
      <w:szCs w:val="20"/>
      <w:lang w:val="es-ES" w:eastAsia="es-ES"/>
    </w:rPr>
  </w:style>
  <w:style w:type="table" w:styleId="Tabladelista3-nfasis1">
    <w:name w:val="List Table 3 Accent 1"/>
    <w:basedOn w:val="Tablanormal"/>
    <w:uiPriority w:val="48"/>
    <w:rsid w:val="003403E5"/>
    <w:pPr>
      <w:spacing w:after="0" w:line="240" w:lineRule="auto"/>
    </w:pPr>
    <w:tblPr>
      <w:tblStyleRowBandSize w:val="1"/>
      <w:tblStyleColBandSize w:val="1"/>
      <w:tblBorders>
        <w:top w:val="single" w:sz="4" w:space="0" w:color="0070C0" w:themeColor="accent1"/>
        <w:left w:val="single" w:sz="4" w:space="0" w:color="0070C0" w:themeColor="accent1"/>
        <w:bottom w:val="single" w:sz="4" w:space="0" w:color="0070C0" w:themeColor="accent1"/>
        <w:right w:val="single" w:sz="4" w:space="0" w:color="0070C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0C0" w:themeFill="accent1"/>
      </w:tcPr>
    </w:tblStylePr>
    <w:tblStylePr w:type="lastRow">
      <w:rPr>
        <w:b/>
        <w:bCs/>
      </w:rPr>
      <w:tblPr/>
      <w:tcPr>
        <w:tcBorders>
          <w:top w:val="double" w:sz="4" w:space="0" w:color="0070C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0C0" w:themeColor="accent1"/>
          <w:right w:val="single" w:sz="4" w:space="0" w:color="0070C0" w:themeColor="accent1"/>
        </w:tcBorders>
      </w:tcPr>
    </w:tblStylePr>
    <w:tblStylePr w:type="band1Horz">
      <w:tblPr/>
      <w:tcPr>
        <w:tcBorders>
          <w:top w:val="single" w:sz="4" w:space="0" w:color="0070C0" w:themeColor="accent1"/>
          <w:bottom w:val="single" w:sz="4" w:space="0" w:color="0070C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0C0" w:themeColor="accent1"/>
          <w:left w:val="nil"/>
        </w:tcBorders>
      </w:tcPr>
    </w:tblStylePr>
    <w:tblStylePr w:type="swCell">
      <w:tblPr/>
      <w:tcPr>
        <w:tcBorders>
          <w:top w:val="double" w:sz="4" w:space="0" w:color="0070C0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farhan\Desktop\Proyectos\Acta%20de%20Inic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5595DF20EA9F47228FAB11E9BC646B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BC6312-D5A7-42C1-881C-03E7C07C7B52}"/>
      </w:docPartPr>
      <w:docPartBody>
        <w:p w:rsidR="00D32622" w:rsidRDefault="00B718E4">
          <w:r>
            <w:t>&lt;&lt;Proyecto&gt;&gt;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0B61"/>
    <w:rsid w:val="0004063B"/>
    <w:rsid w:val="00186C70"/>
    <w:rsid w:val="003B6603"/>
    <w:rsid w:val="00430B61"/>
    <w:rsid w:val="004D498B"/>
    <w:rsid w:val="006F263E"/>
    <w:rsid w:val="008B2203"/>
    <w:rsid w:val="00B718E4"/>
    <w:rsid w:val="00CA5BEF"/>
    <w:rsid w:val="00D32622"/>
    <w:rsid w:val="00FE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3459BB3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8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A4875"/>
      <w:sz w:val="28"/>
      <w:szCs w:val="28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718E4"/>
    <w:rPr>
      <w:color w:val="808080"/>
    </w:rPr>
  </w:style>
  <w:style w:type="paragraph" w:customStyle="1" w:styleId="880BA431E3B940C5992FE6DC2DAD4714">
    <w:name w:val="880BA431E3B940C5992FE6DC2DAD4714"/>
    <w:rsid w:val="00430B61"/>
    <w:rPr>
      <w:lang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B718E4"/>
    <w:rPr>
      <w:rFonts w:asciiTheme="majorHAnsi" w:eastAsiaTheme="majorEastAsia" w:hAnsiTheme="majorHAnsi" w:cstheme="majorBidi"/>
      <w:color w:val="0A4875"/>
      <w:sz w:val="28"/>
      <w:szCs w:val="28"/>
      <w:lang w:eastAsia="en-US"/>
    </w:rPr>
  </w:style>
  <w:style w:type="paragraph" w:customStyle="1" w:styleId="880BA431E3B940C5992FE6DC2DAD47141">
    <w:name w:val="880BA431E3B940C5992FE6DC2DAD47141"/>
    <w:rsid w:val="00430B61"/>
    <w:rPr>
      <w:lang w:eastAsia="en-US"/>
    </w:rPr>
  </w:style>
  <w:style w:type="paragraph" w:customStyle="1" w:styleId="218E4238E11645ADAE8005AE6A93774B">
    <w:name w:val="218E4238E11645ADAE8005AE6A93774B"/>
    <w:rsid w:val="00430B61"/>
  </w:style>
  <w:style w:type="paragraph" w:customStyle="1" w:styleId="880BA431E3B940C5992FE6DC2DAD47142">
    <w:name w:val="880BA431E3B940C5992FE6DC2DAD47142"/>
    <w:rsid w:val="00B718E4"/>
    <w:rPr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Personalizado 1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0070C0"/>
      </a:accent1>
      <a:accent2>
        <a:srgbClr val="00B0F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2014-07-28T00:00:00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7F0AF30546B624DB8C1B2BFB04A8493" ma:contentTypeVersion="0" ma:contentTypeDescription="Crear nuevo documento." ma:contentTypeScope="" ma:versionID="46f41e2a84f86f7abf85a0ff4e5e4033">
  <xsd:schema xmlns:xsd="http://www.w3.org/2001/XMLSchema" xmlns:p="http://schemas.microsoft.com/office/2006/metadata/properties" targetNamespace="http://schemas.microsoft.com/office/2006/metadata/properties" ma:root="true" ma:fieldsID="b004d877ca112f136821ba8115f647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24C5486-42EA-48F3-B01D-BF8320BE6B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22563F-214B-46E4-BB57-8A4CA834EA8A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6FC35101-AD02-41CD-9C85-960848BB3B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5.xml><?xml version="1.0" encoding="utf-8"?>
<ds:datastoreItem xmlns:ds="http://schemas.openxmlformats.org/officeDocument/2006/customXml" ds:itemID="{68522CF9-2F6B-4785-88D4-394664D3F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Acta de Inicio</Template>
  <TotalTime>0</TotalTime>
  <Pages>6</Pages>
  <Words>433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Inicio de Proyecto</vt:lpstr>
    </vt:vector>
  </TitlesOfParts>
  <Company>Rizobacter</Company>
  <LinksUpToDate>false</LinksUpToDate>
  <CharactersWithSpaces>2814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Inicio de Proyecto</dc:title>
  <dc:subject>Metodología de Proyecto</dc:subject>
  <dc:creator>Farhan Ezequiel</dc:creator>
  <cp:lastModifiedBy>PatoFridman</cp:lastModifiedBy>
  <cp:revision>2</cp:revision>
  <cp:lastPrinted>2014-08-28T12:18:00Z</cp:lastPrinted>
  <dcterms:created xsi:type="dcterms:W3CDTF">2016-10-03T18:27:00Z</dcterms:created>
  <dcterms:modified xsi:type="dcterms:W3CDTF">2016-10-03T18:27:00Z</dcterms:modified>
</cp:coreProperties>
</file>